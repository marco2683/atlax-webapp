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1469" w14:textId="77777777" w:rsidR="0072180E" w:rsidRDefault="0072180E" w:rsidP="0072180E">
      <w:pPr>
        <w:spacing w:line="240" w:lineRule="auto"/>
        <w:ind w:left="0"/>
        <w:rPr>
          <w:b/>
          <w:sz w:val="40"/>
          <w:szCs w:val="40"/>
        </w:rPr>
      </w:pPr>
    </w:p>
    <w:p w14:paraId="566BA62B" w14:textId="77777777" w:rsidR="0072180E" w:rsidRDefault="0072180E" w:rsidP="0072180E">
      <w:pPr>
        <w:spacing w:line="240" w:lineRule="auto"/>
        <w:ind w:left="0"/>
        <w:rPr>
          <w:b/>
          <w:sz w:val="40"/>
          <w:szCs w:val="40"/>
        </w:rPr>
      </w:pPr>
    </w:p>
    <w:p w14:paraId="3AD26773" w14:textId="7C1FDCA4" w:rsidR="009B31DA" w:rsidRDefault="00E601DF" w:rsidP="0072180E">
      <w:pPr>
        <w:spacing w:line="240" w:lineRule="auto"/>
        <w:ind w:left="0"/>
        <w:rPr>
          <w:b/>
          <w:sz w:val="32"/>
          <w:szCs w:val="32"/>
        </w:rPr>
      </w:pPr>
      <w:sdt>
        <w:sdtPr>
          <w:rPr>
            <w:b/>
            <w:sz w:val="40"/>
            <w:szCs w:val="40"/>
          </w:rPr>
          <w:alias w:val="Long Form Client Name"/>
          <w:tag w:val=""/>
          <w:id w:val="1179857655"/>
          <w:lock w:val="sdtLocked"/>
          <w:placeholder>
            <w:docPart w:val="1CF8475E20174B96AF1E2AF9CFC81729"/>
          </w:placeholder>
          <w:dataBinding w:prefixMappings="xmlns:ns0='http://purl.org/dc/elements/1.1/' xmlns:ns1='http://schemas.openxmlformats.org/package/2006/metadata/core-properties' " w:xpath="/ns1:coreProperties[1]/ns1:category[1]" w:storeItemID="{6C3C8BC8-F283-45AE-878A-BAB7291924A1}"/>
          <w:text/>
        </w:sdtPr>
        <w:sdtEndPr/>
        <w:sdtContent>
          <w:r w:rsidR="001615E6">
            <w:rPr>
              <w:b/>
              <w:sz w:val="40"/>
              <w:szCs w:val="40"/>
            </w:rPr>
            <w:t>Doggy dog world Pty Ltd</w:t>
          </w:r>
        </w:sdtContent>
      </w:sdt>
    </w:p>
    <w:p w14:paraId="34D77767" w14:textId="77777777" w:rsidR="009B31DA" w:rsidRDefault="009B31DA" w:rsidP="00805846">
      <w:pPr>
        <w:ind w:left="0"/>
        <w:rPr>
          <w:b/>
          <w:sz w:val="32"/>
          <w:szCs w:val="32"/>
        </w:rPr>
      </w:pPr>
    </w:p>
    <w:p w14:paraId="490C6EFA" w14:textId="5502CC18" w:rsidR="002D719D" w:rsidRDefault="003A6C99" w:rsidP="00805846">
      <w:pPr>
        <w:ind w:left="0"/>
        <w:rPr>
          <w:b/>
          <w:sz w:val="32"/>
          <w:szCs w:val="32"/>
        </w:rPr>
      </w:pPr>
      <w:r>
        <w:rPr>
          <w:b/>
          <w:sz w:val="32"/>
          <w:szCs w:val="32"/>
        </w:rPr>
        <w:t xml:space="preserve">Project </w:t>
      </w:r>
      <w:r w:rsidR="004F4D87">
        <w:rPr>
          <w:b/>
          <w:sz w:val="32"/>
          <w:szCs w:val="32"/>
        </w:rPr>
        <w:t>PuppyDock</w:t>
      </w:r>
      <w:r w:rsidR="001615E6">
        <w:rPr>
          <w:b/>
          <w:sz w:val="32"/>
          <w:szCs w:val="32"/>
        </w:rPr>
        <w:t xml:space="preserve"> ramp</w:t>
      </w:r>
    </w:p>
    <w:p w14:paraId="7D0A4E60" w14:textId="77777777" w:rsidR="002D719D" w:rsidRDefault="002D719D" w:rsidP="00805846">
      <w:pPr>
        <w:ind w:left="0"/>
        <w:rPr>
          <w:b/>
          <w:sz w:val="32"/>
          <w:szCs w:val="32"/>
        </w:rPr>
      </w:pPr>
    </w:p>
    <w:p w14:paraId="0F6DA5C0" w14:textId="611B1B87" w:rsidR="00744441" w:rsidRDefault="002D719D" w:rsidP="00805846">
      <w:pPr>
        <w:ind w:left="0"/>
        <w:rPr>
          <w:b/>
          <w:sz w:val="32"/>
          <w:szCs w:val="32"/>
        </w:rPr>
      </w:pPr>
      <w:r>
        <w:rPr>
          <w:b/>
          <w:sz w:val="32"/>
          <w:szCs w:val="32"/>
        </w:rPr>
        <w:t xml:space="preserve">Phase </w:t>
      </w:r>
      <w:r w:rsidR="001745D1">
        <w:rPr>
          <w:b/>
          <w:sz w:val="32"/>
          <w:szCs w:val="32"/>
        </w:rPr>
        <w:t xml:space="preserve">0 &amp; </w:t>
      </w:r>
      <w:r w:rsidR="0094440F">
        <w:rPr>
          <w:b/>
          <w:sz w:val="32"/>
          <w:szCs w:val="32"/>
        </w:rPr>
        <w:t>1</w:t>
      </w:r>
    </w:p>
    <w:p w14:paraId="7C7C6760" w14:textId="77777777" w:rsidR="00595D24" w:rsidRPr="008E06D8" w:rsidRDefault="00595D24" w:rsidP="00805846">
      <w:pPr>
        <w:ind w:left="0"/>
        <w:rPr>
          <w:b/>
          <w:sz w:val="24"/>
          <w:szCs w:val="24"/>
        </w:rPr>
      </w:pPr>
    </w:p>
    <w:p w14:paraId="4B96C9A8" w14:textId="77777777" w:rsidR="00595D24" w:rsidRPr="008E06D8" w:rsidRDefault="00595D24" w:rsidP="00595D24">
      <w:pPr>
        <w:ind w:left="0"/>
        <w:rPr>
          <w:b/>
          <w:sz w:val="24"/>
          <w:szCs w:val="24"/>
        </w:rPr>
      </w:pPr>
    </w:p>
    <w:p w14:paraId="72C30E91" w14:textId="77777777" w:rsidR="00595D24" w:rsidRPr="008E06D8" w:rsidRDefault="00595D24" w:rsidP="00595D24">
      <w:pPr>
        <w:ind w:left="0"/>
        <w:rPr>
          <w:b/>
          <w:sz w:val="24"/>
          <w:szCs w:val="24"/>
        </w:rPr>
      </w:pPr>
    </w:p>
    <w:p w14:paraId="4012B707" w14:textId="77777777" w:rsidR="00595D24" w:rsidRPr="008E06D8" w:rsidRDefault="00595D24" w:rsidP="00595D24">
      <w:pPr>
        <w:ind w:left="0"/>
        <w:rPr>
          <w:sz w:val="24"/>
          <w:szCs w:val="24"/>
        </w:rPr>
      </w:pPr>
    </w:p>
    <w:p w14:paraId="2904662E" w14:textId="77777777" w:rsidR="00595D24" w:rsidRPr="008E06D8" w:rsidRDefault="00595D24" w:rsidP="00595D24">
      <w:pPr>
        <w:ind w:left="0"/>
        <w:rPr>
          <w:sz w:val="24"/>
          <w:szCs w:val="24"/>
        </w:rPr>
      </w:pPr>
    </w:p>
    <w:p w14:paraId="28D0B600" w14:textId="77777777" w:rsidR="00C0620A" w:rsidRPr="008E06D8" w:rsidRDefault="00C0620A" w:rsidP="00595D24">
      <w:pPr>
        <w:ind w:left="0"/>
        <w:rPr>
          <w:sz w:val="24"/>
          <w:szCs w:val="24"/>
        </w:rPr>
      </w:pPr>
    </w:p>
    <w:p w14:paraId="69E2D5D2" w14:textId="77777777" w:rsidR="003F24FE" w:rsidRDefault="003F24FE" w:rsidP="00595D24">
      <w:pPr>
        <w:ind w:left="0"/>
        <w:rPr>
          <w:sz w:val="24"/>
          <w:szCs w:val="24"/>
        </w:rPr>
      </w:pPr>
    </w:p>
    <w:p w14:paraId="3E31BF7E" w14:textId="77777777" w:rsidR="00DD7FB3" w:rsidRDefault="00DD7FB3" w:rsidP="00595D24">
      <w:pPr>
        <w:ind w:left="0"/>
        <w:rPr>
          <w:sz w:val="24"/>
          <w:szCs w:val="24"/>
        </w:rPr>
      </w:pPr>
    </w:p>
    <w:p w14:paraId="158C1553" w14:textId="77777777" w:rsidR="00DD7FB3" w:rsidRDefault="00DD7FB3" w:rsidP="00595D24">
      <w:pPr>
        <w:ind w:left="0"/>
        <w:rPr>
          <w:sz w:val="24"/>
          <w:szCs w:val="24"/>
        </w:rPr>
      </w:pPr>
    </w:p>
    <w:p w14:paraId="3A1ACEBE" w14:textId="77777777" w:rsidR="003F24FE" w:rsidRDefault="003F24FE" w:rsidP="00595D24">
      <w:pPr>
        <w:ind w:left="0"/>
        <w:rPr>
          <w:sz w:val="24"/>
          <w:szCs w:val="24"/>
        </w:rPr>
      </w:pPr>
    </w:p>
    <w:p w14:paraId="7E6F9D5A" w14:textId="77777777" w:rsidR="0072180E" w:rsidRDefault="0072180E" w:rsidP="00595D24">
      <w:pPr>
        <w:ind w:left="0"/>
        <w:rPr>
          <w:sz w:val="24"/>
          <w:szCs w:val="24"/>
        </w:rPr>
      </w:pPr>
    </w:p>
    <w:p w14:paraId="317A34B4" w14:textId="2700FF2C" w:rsidR="00C0620A" w:rsidRDefault="00595D24" w:rsidP="00595D24">
      <w:pPr>
        <w:ind w:left="0"/>
        <w:rPr>
          <w:sz w:val="24"/>
          <w:szCs w:val="24"/>
        </w:rPr>
      </w:pPr>
      <w:r w:rsidRPr="008E06D8">
        <w:rPr>
          <w:sz w:val="24"/>
          <w:szCs w:val="24"/>
        </w:rPr>
        <w:t>Pro</w:t>
      </w:r>
      <w:r w:rsidR="000777DB" w:rsidRPr="008E06D8">
        <w:rPr>
          <w:sz w:val="24"/>
          <w:szCs w:val="24"/>
        </w:rPr>
        <w:t>posal</w:t>
      </w:r>
      <w:r w:rsidRPr="008E06D8">
        <w:rPr>
          <w:sz w:val="24"/>
          <w:szCs w:val="24"/>
        </w:rPr>
        <w:t xml:space="preserve"> Ref</w:t>
      </w:r>
      <w:r w:rsidR="00034AEF">
        <w:rPr>
          <w:sz w:val="24"/>
          <w:szCs w:val="24"/>
        </w:rPr>
        <w:t>erence</w:t>
      </w:r>
      <w:r w:rsidRPr="008E06D8">
        <w:rPr>
          <w:sz w:val="24"/>
          <w:szCs w:val="24"/>
        </w:rPr>
        <w:t>:</w:t>
      </w:r>
      <w:r w:rsidR="0089209D" w:rsidRPr="005A0740">
        <w:rPr>
          <w:b/>
          <w:sz w:val="24"/>
          <w:szCs w:val="24"/>
        </w:rPr>
        <w:t xml:space="preserve"> </w:t>
      </w:r>
      <w:r w:rsidRPr="005A0740">
        <w:rPr>
          <w:b/>
        </w:rPr>
        <w:t xml:space="preserve"> </w:t>
      </w:r>
      <w:sdt>
        <w:sdtPr>
          <w:rPr>
            <w:b/>
          </w:rPr>
          <w:alias w:val="Proposal Reference"/>
          <w:tag w:val=""/>
          <w:id w:val="944956396"/>
          <w:lock w:val="sdtLocked"/>
          <w:placeholder>
            <w:docPart w:val="7783CE7A532B499F8773466B6CCF0460"/>
          </w:placeholder>
          <w:dataBinding w:prefixMappings="xmlns:ns0='http://purl.org/dc/elements/1.1/' xmlns:ns1='http://schemas.openxmlformats.org/package/2006/metadata/core-properties' " w:xpath="/ns1:coreProperties[1]/ns0:title[1]" w:storeItemID="{6C3C8BC8-F283-45AE-878A-BAB7291924A1}"/>
          <w:text/>
        </w:sdtPr>
        <w:sdtEndPr/>
        <w:sdtContent>
          <w:r w:rsidR="00692BC5">
            <w:rPr>
              <w:b/>
            </w:rPr>
            <w:t>2</w:t>
          </w:r>
          <w:r w:rsidR="001615E6">
            <w:rPr>
              <w:b/>
            </w:rPr>
            <w:t>6</w:t>
          </w:r>
          <w:r w:rsidR="00692BC5">
            <w:rPr>
              <w:b/>
            </w:rPr>
            <w:t>-</w:t>
          </w:r>
          <w:r w:rsidR="00B92CF0">
            <w:rPr>
              <w:b/>
            </w:rPr>
            <w:t>21</w:t>
          </w:r>
          <w:r w:rsidR="001615E6">
            <w:rPr>
              <w:b/>
            </w:rPr>
            <w:t>0203</w:t>
          </w:r>
        </w:sdtContent>
      </w:sdt>
      <w:r w:rsidR="003F24FE" w:rsidRPr="005A0740">
        <w:rPr>
          <w:b/>
        </w:rPr>
        <w:t>,</w:t>
      </w:r>
      <w:sdt>
        <w:sdtPr>
          <w:rPr>
            <w:b/>
          </w:rPr>
          <w:alias w:val="Proposal Version"/>
          <w:tag w:val=""/>
          <w:id w:val="341750010"/>
          <w:lock w:val="sdtLocked"/>
          <w:placeholder>
            <w:docPart w:val="3EB7B16BBBA94AE4AFF148B0BBF71F07"/>
          </w:placeholder>
          <w:dataBinding w:prefixMappings="xmlns:ns0='http://purl.org/dc/elements/1.1/' xmlns:ns1='http://schemas.openxmlformats.org/package/2006/metadata/core-properties' " w:xpath="/ns1:coreProperties[1]/ns1:contentStatus[1]" w:storeItemID="{6C3C8BC8-F283-45AE-878A-BAB7291924A1}"/>
          <w:text/>
        </w:sdtPr>
        <w:sdtEndPr/>
        <w:sdtContent>
          <w:r w:rsidR="009D6B34">
            <w:rPr>
              <w:b/>
            </w:rPr>
            <w:t>3</w:t>
          </w:r>
        </w:sdtContent>
      </w:sdt>
    </w:p>
    <w:p w14:paraId="3844A386" w14:textId="77777777" w:rsidR="003F24FE" w:rsidRDefault="003F24FE" w:rsidP="00F12AEC">
      <w:pPr>
        <w:ind w:left="0"/>
        <w:rPr>
          <w:sz w:val="24"/>
          <w:szCs w:val="24"/>
        </w:rPr>
      </w:pPr>
    </w:p>
    <w:p w14:paraId="3C42261E" w14:textId="77777777" w:rsidR="003F24FE" w:rsidRDefault="003F24FE" w:rsidP="00F12AEC">
      <w:pPr>
        <w:ind w:left="0"/>
        <w:rPr>
          <w:sz w:val="24"/>
          <w:szCs w:val="24"/>
        </w:rPr>
      </w:pPr>
    </w:p>
    <w:p w14:paraId="50BD2FF4" w14:textId="77777777" w:rsidR="003F24FE" w:rsidRDefault="003F24FE" w:rsidP="00F12AEC">
      <w:pPr>
        <w:ind w:left="0"/>
        <w:rPr>
          <w:sz w:val="24"/>
          <w:szCs w:val="24"/>
        </w:rPr>
      </w:pPr>
    </w:p>
    <w:p w14:paraId="04E5826E" w14:textId="77777777" w:rsidR="003F24FE" w:rsidRDefault="003F24FE" w:rsidP="00F12AEC">
      <w:pPr>
        <w:ind w:left="0"/>
        <w:rPr>
          <w:sz w:val="24"/>
          <w:szCs w:val="24"/>
        </w:rPr>
      </w:pPr>
    </w:p>
    <w:p w14:paraId="73C960D1" w14:textId="77777777" w:rsidR="003F24FE" w:rsidRDefault="003F24FE" w:rsidP="00F12AEC">
      <w:pPr>
        <w:ind w:left="0"/>
        <w:rPr>
          <w:sz w:val="24"/>
          <w:szCs w:val="24"/>
        </w:rPr>
      </w:pPr>
    </w:p>
    <w:p w14:paraId="0F942E3C" w14:textId="77777777" w:rsidR="00DD7FB3" w:rsidRDefault="00DD7FB3" w:rsidP="00F12AEC">
      <w:pPr>
        <w:ind w:left="0"/>
        <w:rPr>
          <w:sz w:val="24"/>
          <w:szCs w:val="24"/>
        </w:rPr>
      </w:pPr>
    </w:p>
    <w:p w14:paraId="42BE7476" w14:textId="6C11256A" w:rsidR="00F12AEC" w:rsidRPr="008E06D8" w:rsidRDefault="003F24FE" w:rsidP="00F12AEC">
      <w:pPr>
        <w:ind w:left="0"/>
        <w:rPr>
          <w:sz w:val="24"/>
          <w:szCs w:val="24"/>
        </w:rPr>
      </w:pPr>
      <w:r>
        <w:rPr>
          <w:sz w:val="24"/>
          <w:szCs w:val="24"/>
        </w:rPr>
        <w:t>A</w:t>
      </w:r>
      <w:r w:rsidR="00F12AEC">
        <w:rPr>
          <w:sz w:val="24"/>
          <w:szCs w:val="24"/>
        </w:rPr>
        <w:t>ttention:</w:t>
      </w:r>
      <w:r w:rsidR="00F12AEC" w:rsidRPr="008E06D8">
        <w:rPr>
          <w:sz w:val="24"/>
          <w:szCs w:val="24"/>
        </w:rPr>
        <w:t xml:space="preserve">  </w:t>
      </w:r>
      <w:r w:rsidR="00F12AEC" w:rsidRPr="008E06D8">
        <w:rPr>
          <w:sz w:val="24"/>
          <w:szCs w:val="24"/>
        </w:rPr>
        <w:tab/>
      </w:r>
      <w:r w:rsidR="00F12AEC" w:rsidRPr="008E06D8">
        <w:rPr>
          <w:sz w:val="24"/>
          <w:szCs w:val="24"/>
        </w:rPr>
        <w:tab/>
      </w:r>
      <w:sdt>
        <w:sdtPr>
          <w:rPr>
            <w:sz w:val="24"/>
            <w:szCs w:val="24"/>
          </w:rPr>
          <w:alias w:val="Client Contact"/>
          <w:tag w:val="Client Contact"/>
          <w:id w:val="1868181225"/>
          <w:lock w:val="sdtLocked"/>
          <w:placeholder>
            <w:docPart w:val="47A2CD8F729B4A1EB6C48DD97BE89E39"/>
          </w:placeholder>
          <w15:color w:val="99CC00"/>
        </w:sdtPr>
        <w:sdtEndPr/>
        <w:sdtContent>
          <w:r w:rsidR="001615E6">
            <w:rPr>
              <w:sz w:val="24"/>
              <w:szCs w:val="24"/>
            </w:rPr>
            <w:t>Maia &amp; Eran</w:t>
          </w:r>
        </w:sdtContent>
      </w:sdt>
    </w:p>
    <w:p w14:paraId="0B351D98" w14:textId="7AA7BF97" w:rsidR="00EE78E1" w:rsidRPr="008E06D8" w:rsidRDefault="004D3EFB" w:rsidP="00595D24">
      <w:pPr>
        <w:ind w:left="0"/>
        <w:rPr>
          <w:sz w:val="24"/>
          <w:szCs w:val="24"/>
        </w:rPr>
      </w:pPr>
      <w:r w:rsidRPr="008E06D8">
        <w:rPr>
          <w:sz w:val="24"/>
          <w:szCs w:val="24"/>
        </w:rPr>
        <w:t xml:space="preserve">Author:  </w:t>
      </w:r>
      <w:r w:rsidRPr="008E06D8">
        <w:rPr>
          <w:sz w:val="24"/>
          <w:szCs w:val="24"/>
        </w:rPr>
        <w:tab/>
      </w:r>
      <w:r w:rsidRPr="008E06D8">
        <w:rPr>
          <w:sz w:val="24"/>
          <w:szCs w:val="24"/>
        </w:rPr>
        <w:tab/>
      </w:r>
      <w:sdt>
        <w:sdtPr>
          <w:rPr>
            <w:sz w:val="24"/>
            <w:szCs w:val="24"/>
          </w:rPr>
          <w:alias w:val="Author"/>
          <w:tag w:val=""/>
          <w:id w:val="1671835016"/>
          <w:placeholder>
            <w:docPart w:val="A3DA489B613443AB96392C9CB909AD4A"/>
          </w:placeholder>
          <w:dataBinding w:prefixMappings="xmlns:ns0='http://purl.org/dc/elements/1.1/' xmlns:ns1='http://schemas.openxmlformats.org/package/2006/metadata/core-properties' " w:xpath="/ns1:coreProperties[1]/ns0:creator[1]" w:storeItemID="{6C3C8BC8-F283-45AE-878A-BAB7291924A1}"/>
          <w:text/>
        </w:sdtPr>
        <w:sdtEndPr/>
        <w:sdtContent>
          <w:r w:rsidR="001615E6">
            <w:rPr>
              <w:sz w:val="24"/>
              <w:szCs w:val="24"/>
            </w:rPr>
            <w:t>Marco Sebastiani, Tony Panetta</w:t>
          </w:r>
        </w:sdtContent>
      </w:sdt>
      <w:sdt>
        <w:sdtPr>
          <w:rPr>
            <w:sz w:val="24"/>
            <w:szCs w:val="24"/>
          </w:rPr>
          <w:alias w:val="Reviewer Name"/>
          <w:tag w:val="Reviewer Name"/>
          <w:id w:val="175314986"/>
          <w:lock w:val="sdtLocked"/>
          <w:placeholder>
            <w:docPart w:val="47A2CD8F729B4A1EB6C48DD97BE89E39"/>
          </w:placeholder>
          <w:showingPlcHdr/>
          <w15:color w:val="99CC00"/>
        </w:sdtPr>
        <w:sdtEndPr/>
        <w:sdtContent>
          <w:r w:rsidR="001615E6" w:rsidRPr="00815CB1">
            <w:rPr>
              <w:rStyle w:val="PlaceholderText"/>
            </w:rPr>
            <w:t>Click or tap here to enter text.</w:t>
          </w:r>
        </w:sdtContent>
      </w:sdt>
    </w:p>
    <w:p w14:paraId="0FBD13A8" w14:textId="407D93AE" w:rsidR="00595D24" w:rsidRDefault="004D3EFB" w:rsidP="00595D24">
      <w:pPr>
        <w:ind w:left="0"/>
        <w:rPr>
          <w:sz w:val="24"/>
          <w:szCs w:val="24"/>
        </w:rPr>
      </w:pPr>
      <w:r w:rsidRPr="008E06D8">
        <w:rPr>
          <w:sz w:val="24"/>
          <w:szCs w:val="24"/>
        </w:rPr>
        <w:t xml:space="preserve">Submission Date:  </w:t>
      </w:r>
      <w:r w:rsidRPr="008E06D8">
        <w:rPr>
          <w:sz w:val="24"/>
          <w:szCs w:val="24"/>
        </w:rPr>
        <w:tab/>
      </w:r>
      <w:sdt>
        <w:sdtPr>
          <w:rPr>
            <w:sz w:val="24"/>
            <w:szCs w:val="24"/>
          </w:rPr>
          <w:alias w:val="Submission Date"/>
          <w:tag w:val="Submission Date"/>
          <w:id w:val="-1328362678"/>
          <w:lock w:val="sdtLocked"/>
          <w:placeholder>
            <w:docPart w:val="1908037A7DB643538497C23221227D92"/>
          </w:placeholder>
          <w15:color w:val="99CC00"/>
          <w:date w:fullDate="2026-02-21T00:00:00Z">
            <w:dateFormat w:val="d MMMM yyyy"/>
            <w:lid w:val="en-AU"/>
            <w:storeMappedDataAs w:val="dateTime"/>
            <w:calendar w:val="gregorian"/>
          </w:date>
        </w:sdtPr>
        <w:sdtEndPr/>
        <w:sdtContent>
          <w:r w:rsidR="00AE7D8B">
            <w:rPr>
              <w:sz w:val="24"/>
              <w:szCs w:val="24"/>
            </w:rPr>
            <w:t xml:space="preserve">21 </w:t>
          </w:r>
          <w:r w:rsidR="001615E6">
            <w:rPr>
              <w:sz w:val="24"/>
              <w:szCs w:val="24"/>
            </w:rPr>
            <w:t>February</w:t>
          </w:r>
          <w:r w:rsidR="00565270">
            <w:rPr>
              <w:sz w:val="24"/>
              <w:szCs w:val="24"/>
            </w:rPr>
            <w:t xml:space="preserve"> 202</w:t>
          </w:r>
          <w:r w:rsidR="001615E6">
            <w:rPr>
              <w:sz w:val="24"/>
              <w:szCs w:val="24"/>
            </w:rPr>
            <w:t>6</w:t>
          </w:r>
        </w:sdtContent>
      </w:sdt>
    </w:p>
    <w:p w14:paraId="63A7D9CA" w14:textId="77777777" w:rsidR="00D4788C" w:rsidRDefault="00D4788C">
      <w:pPr>
        <w:spacing w:line="240" w:lineRule="auto"/>
        <w:ind w:left="0"/>
        <w:rPr>
          <w:b/>
          <w:bCs/>
          <w:kern w:val="32"/>
          <w:sz w:val="32"/>
          <w:szCs w:val="32"/>
        </w:rPr>
      </w:pPr>
      <w:r>
        <w:br w:type="page"/>
      </w:r>
    </w:p>
    <w:p w14:paraId="4DC38AD5" w14:textId="77777777" w:rsidR="00E279BF" w:rsidRDefault="00E279BF" w:rsidP="001615E6">
      <w:pPr>
        <w:pStyle w:val="StyleHeading1After9pt"/>
        <w:numPr>
          <w:ilvl w:val="0"/>
          <w:numId w:val="0"/>
        </w:numPr>
        <w:ind w:left="567" w:firstLine="720"/>
      </w:pPr>
    </w:p>
    <w:p w14:paraId="395AF858" w14:textId="74CF3F7D" w:rsidR="00586D7D" w:rsidRPr="008E06D8" w:rsidRDefault="00DB4AEF" w:rsidP="00227804">
      <w:pPr>
        <w:pStyle w:val="StyleHeading1After9pt"/>
      </w:pPr>
      <w:r>
        <w:t>Executive Summary</w:t>
      </w:r>
    </w:p>
    <w:p w14:paraId="3FF4E199" w14:textId="77777777" w:rsidR="00E007C5" w:rsidRPr="00E007C5" w:rsidRDefault="00E007C5" w:rsidP="00E007C5">
      <w:pPr>
        <w:ind w:left="720"/>
        <w:rPr>
          <w:lang w:val="en-US"/>
        </w:rPr>
      </w:pPr>
      <w:r w:rsidRPr="00E007C5">
        <w:rPr>
          <w:lang w:val="en-US"/>
        </w:rPr>
        <w:t>Doggy Dog World is developing a swimming pool ramp that enables dogs to safely and easily exit swimming pools.</w:t>
      </w:r>
    </w:p>
    <w:p w14:paraId="307F894B" w14:textId="639C83B7" w:rsidR="00E007C5" w:rsidRPr="00E007C5" w:rsidRDefault="00E007C5" w:rsidP="00E007C5">
      <w:pPr>
        <w:ind w:left="720"/>
        <w:rPr>
          <w:lang w:val="en-US"/>
        </w:rPr>
      </w:pPr>
      <w:r w:rsidRPr="00E007C5">
        <w:rPr>
          <w:lang w:val="en-US"/>
        </w:rPr>
        <w:t xml:space="preserve">Through </w:t>
      </w:r>
      <w:proofErr w:type="gramStart"/>
      <w:r w:rsidRPr="00E007C5">
        <w:rPr>
          <w:lang w:val="en-US"/>
        </w:rPr>
        <w:t>a carefully</w:t>
      </w:r>
      <w:proofErr w:type="gramEnd"/>
      <w:r w:rsidRPr="00E007C5">
        <w:rPr>
          <w:lang w:val="en-US"/>
        </w:rPr>
        <w:t xml:space="preserve"> considered design architecture and well-informed decisions around geometry, materials, </w:t>
      </w:r>
      <w:r w:rsidR="00FF78E1" w:rsidRPr="00E007C5">
        <w:rPr>
          <w:lang w:val="en-US"/>
        </w:rPr>
        <w:t>color</w:t>
      </w:r>
      <w:r w:rsidRPr="00E007C5">
        <w:rPr>
          <w:lang w:val="en-US"/>
        </w:rPr>
        <w:t xml:space="preserve"> selection, and system assembly, </w:t>
      </w:r>
      <w:r w:rsidR="004F4D87">
        <w:rPr>
          <w:lang w:val="en-US"/>
        </w:rPr>
        <w:t>PuppyDock</w:t>
      </w:r>
      <w:r w:rsidRPr="00E007C5">
        <w:rPr>
          <w:lang w:val="en-US"/>
        </w:rPr>
        <w:t xml:space="preserve"> aims to position itself as the market-leading solution for this application. Existing products currently available are generally of significantly lower quality and sophistication, both in design execution and overall performance.</w:t>
      </w:r>
    </w:p>
    <w:p w14:paraId="1D1B930D" w14:textId="77777777" w:rsidR="00E007C5" w:rsidRDefault="00E007C5" w:rsidP="005B5C9D">
      <w:pPr>
        <w:ind w:left="720"/>
        <w:rPr>
          <w:lang w:val="en-US"/>
        </w:rPr>
      </w:pPr>
    </w:p>
    <w:p w14:paraId="18D31C24" w14:textId="77777777" w:rsidR="001615E6" w:rsidRDefault="001615E6" w:rsidP="005B5C9D">
      <w:pPr>
        <w:ind w:left="720"/>
        <w:rPr>
          <w:lang w:val="en-US"/>
        </w:rPr>
      </w:pPr>
      <w:r>
        <w:rPr>
          <w:lang w:val="en-US"/>
        </w:rPr>
        <w:t>Doggy Dog World</w:t>
      </w:r>
      <w:r w:rsidR="005B5C9D" w:rsidRPr="005B5C9D">
        <w:rPr>
          <w:lang w:val="en-US"/>
        </w:rPr>
        <w:t xml:space="preserve"> has requested a proposal for</w:t>
      </w:r>
      <w:r>
        <w:rPr>
          <w:lang w:val="en-US"/>
        </w:rPr>
        <w:t xml:space="preserve"> </w:t>
      </w:r>
      <w:proofErr w:type="gramStart"/>
      <w:r>
        <w:rPr>
          <w:lang w:val="en-US"/>
        </w:rPr>
        <w:t>developing</w:t>
      </w:r>
      <w:proofErr w:type="gramEnd"/>
      <w:r>
        <w:rPr>
          <w:lang w:val="en-US"/>
        </w:rPr>
        <w:t>:</w:t>
      </w:r>
    </w:p>
    <w:p w14:paraId="38C86D1C" w14:textId="77777777" w:rsidR="00D725BF" w:rsidRDefault="00D725BF" w:rsidP="00D725BF">
      <w:pPr>
        <w:pStyle w:val="ListParagraph"/>
        <w:ind w:left="1080"/>
        <w:rPr>
          <w:lang w:val="en-US"/>
        </w:rPr>
      </w:pPr>
    </w:p>
    <w:p w14:paraId="7B18B83A" w14:textId="3714ECAD" w:rsidR="001615E6" w:rsidRDefault="001615E6" w:rsidP="00170221">
      <w:pPr>
        <w:pStyle w:val="ListParagraph"/>
        <w:numPr>
          <w:ilvl w:val="0"/>
          <w:numId w:val="31"/>
        </w:numPr>
        <w:rPr>
          <w:lang w:val="en-US"/>
        </w:rPr>
      </w:pPr>
      <w:r>
        <w:rPr>
          <w:lang w:val="en-US"/>
        </w:rPr>
        <w:t xml:space="preserve">An updated design that </w:t>
      </w:r>
      <w:proofErr w:type="gramStart"/>
      <w:r>
        <w:rPr>
          <w:lang w:val="en-US"/>
        </w:rPr>
        <w:t>is able to</w:t>
      </w:r>
      <w:proofErr w:type="gramEnd"/>
      <w:r>
        <w:rPr>
          <w:lang w:val="en-US"/>
        </w:rPr>
        <w:t xml:space="preserve"> withstand larger size dogs (about 30Kgs in weight)</w:t>
      </w:r>
    </w:p>
    <w:p w14:paraId="5F9E4990" w14:textId="77777777" w:rsidR="001149E4" w:rsidRDefault="001149E4" w:rsidP="001149E4">
      <w:pPr>
        <w:pStyle w:val="ListParagraph"/>
        <w:ind w:left="1800"/>
        <w:rPr>
          <w:lang w:val="en-US"/>
        </w:rPr>
      </w:pPr>
    </w:p>
    <w:p w14:paraId="5D0E24ED" w14:textId="76BA964A" w:rsidR="005B5C9D" w:rsidRPr="001615E6" w:rsidRDefault="001615E6" w:rsidP="001149E4">
      <w:pPr>
        <w:pStyle w:val="ListParagraph"/>
        <w:numPr>
          <w:ilvl w:val="0"/>
          <w:numId w:val="31"/>
        </w:numPr>
        <w:rPr>
          <w:lang w:val="en-US"/>
        </w:rPr>
      </w:pPr>
      <w:r>
        <w:rPr>
          <w:lang w:val="en-US"/>
        </w:rPr>
        <w:t xml:space="preserve">Tooling development and subsequent manufacturing of the </w:t>
      </w:r>
      <w:r w:rsidR="004F4D87">
        <w:rPr>
          <w:lang w:val="en-US"/>
        </w:rPr>
        <w:t>PuppyDock</w:t>
      </w:r>
      <w:r>
        <w:rPr>
          <w:lang w:val="en-US"/>
        </w:rPr>
        <w:t xml:space="preserve"> </w:t>
      </w:r>
      <w:proofErr w:type="gramStart"/>
      <w:r>
        <w:rPr>
          <w:lang w:val="en-US"/>
        </w:rPr>
        <w:t>ramp  throughout</w:t>
      </w:r>
      <w:proofErr w:type="gramEnd"/>
      <w:r>
        <w:rPr>
          <w:lang w:val="en-US"/>
        </w:rPr>
        <w:t xml:space="preserve"> the launch, ramp-up and steady state manufacturing stages.</w:t>
      </w:r>
    </w:p>
    <w:p w14:paraId="41EA9E64" w14:textId="77777777" w:rsidR="005B5C9D" w:rsidRDefault="005B5C9D" w:rsidP="005B5C9D">
      <w:pPr>
        <w:rPr>
          <w:lang w:val="en-US"/>
        </w:rPr>
      </w:pPr>
    </w:p>
    <w:p w14:paraId="02AB91C9" w14:textId="415591C4" w:rsidR="005B5C9D" w:rsidRPr="005B5C9D" w:rsidRDefault="001615E6" w:rsidP="005B5C9D">
      <w:pPr>
        <w:ind w:left="720"/>
        <w:rPr>
          <w:lang w:val="en-US"/>
        </w:rPr>
      </w:pPr>
      <w:r>
        <w:rPr>
          <w:lang w:val="en-US"/>
        </w:rPr>
        <w:t>Paniani Products Pty Ltd</w:t>
      </w:r>
      <w:r w:rsidR="005B5C9D" w:rsidRPr="005B5C9D">
        <w:rPr>
          <w:lang w:val="en-US"/>
        </w:rPr>
        <w:t xml:space="preserve"> is a </w:t>
      </w:r>
      <w:r>
        <w:rPr>
          <w:lang w:val="en-US"/>
        </w:rPr>
        <w:t>t</w:t>
      </w:r>
      <w:r w:rsidR="005B5C9D" w:rsidRPr="005B5C9D">
        <w:rPr>
          <w:lang w:val="en-US"/>
        </w:rPr>
        <w:t>ech innovation</w:t>
      </w:r>
      <w:r w:rsidR="003F185E">
        <w:rPr>
          <w:lang w:val="en-US"/>
        </w:rPr>
        <w:t xml:space="preserve">, sourcing </w:t>
      </w:r>
      <w:r w:rsidR="005B5C9D" w:rsidRPr="005B5C9D">
        <w:rPr>
          <w:lang w:val="en-US"/>
        </w:rPr>
        <w:t xml:space="preserve">and </w:t>
      </w:r>
      <w:r>
        <w:rPr>
          <w:lang w:val="en-US"/>
        </w:rPr>
        <w:t>manufacturing management</w:t>
      </w:r>
      <w:r w:rsidR="005B5C9D" w:rsidRPr="005B5C9D">
        <w:rPr>
          <w:lang w:val="en-US"/>
        </w:rPr>
        <w:t xml:space="preserve"> company</w:t>
      </w:r>
      <w:r w:rsidR="00636ACC">
        <w:rPr>
          <w:lang w:val="en-US"/>
        </w:rPr>
        <w:t xml:space="preserve"> </w:t>
      </w:r>
      <w:r w:rsidR="005B5C9D" w:rsidRPr="005B5C9D">
        <w:rPr>
          <w:lang w:val="en-US"/>
        </w:rPr>
        <w:t xml:space="preserve">specializing in the development of high-performance </w:t>
      </w:r>
      <w:r>
        <w:rPr>
          <w:lang w:val="en-US"/>
        </w:rPr>
        <w:t>products</w:t>
      </w:r>
      <w:r w:rsidR="005B5C9D" w:rsidRPr="005B5C9D">
        <w:rPr>
          <w:lang w:val="en-US"/>
        </w:rPr>
        <w:t xml:space="preserve"> and is uniquely positioned to be </w:t>
      </w:r>
      <w:r>
        <w:rPr>
          <w:lang w:val="en-US"/>
        </w:rPr>
        <w:t>Doggy Dog World’s</w:t>
      </w:r>
      <w:r w:rsidR="005B5C9D" w:rsidRPr="005B5C9D">
        <w:rPr>
          <w:lang w:val="en-US"/>
        </w:rPr>
        <w:t xml:space="preserve"> partner of choice for development of </w:t>
      </w:r>
      <w:r w:rsidR="004F4D87">
        <w:rPr>
          <w:lang w:val="en-US"/>
        </w:rPr>
        <w:t>PuppyDock</w:t>
      </w:r>
      <w:r w:rsidR="005B5C9D" w:rsidRPr="005B5C9D">
        <w:rPr>
          <w:lang w:val="en-US"/>
        </w:rPr>
        <w:t>.</w:t>
      </w:r>
    </w:p>
    <w:p w14:paraId="7237AD9C" w14:textId="77777777" w:rsidR="00880FFA" w:rsidRDefault="00880FFA" w:rsidP="00880FFA"/>
    <w:p w14:paraId="721FBCFF" w14:textId="77777777" w:rsidR="00E279BF" w:rsidRDefault="00E279BF" w:rsidP="00880FFA"/>
    <w:p w14:paraId="5D0C2664" w14:textId="671C6E63" w:rsidR="00EE3B9A" w:rsidRPr="003E5F2A" w:rsidRDefault="00880FFA" w:rsidP="00880FFA">
      <w:pPr>
        <w:pStyle w:val="Caption"/>
        <w:jc w:val="center"/>
      </w:pPr>
      <w:r w:rsidRPr="008E3F16">
        <w:t xml:space="preserve">Figure </w:t>
      </w:r>
      <w:r>
        <w:fldChar w:fldCharType="begin"/>
      </w:r>
      <w:r>
        <w:instrText>SEQ Figure \* ARABIC</w:instrText>
      </w:r>
      <w:r>
        <w:fldChar w:fldCharType="separate"/>
      </w:r>
      <w:r w:rsidR="0069295C">
        <w:rPr>
          <w:noProof/>
        </w:rPr>
        <w:t>1</w:t>
      </w:r>
      <w:r>
        <w:fldChar w:fldCharType="end"/>
      </w:r>
      <w:r w:rsidRPr="008E3F16">
        <w:t xml:space="preserve">: </w:t>
      </w:r>
      <w:r w:rsidR="004F4D87">
        <w:t>PuppyDock</w:t>
      </w:r>
      <w:r w:rsidR="00D725BF">
        <w:t xml:space="preserve"> adjustable ramp</w:t>
      </w:r>
    </w:p>
    <w:p w14:paraId="3629B9BF" w14:textId="48E329B6" w:rsidR="008E3F16" w:rsidRDefault="00D725BF" w:rsidP="008E3F16">
      <w:pPr>
        <w:keepNext/>
        <w:ind w:left="567"/>
        <w:jc w:val="center"/>
      </w:pPr>
      <w:r>
        <w:rPr>
          <w:noProof/>
        </w:rPr>
        <w:drawing>
          <wp:inline distT="0" distB="0" distL="0" distR="0" wp14:anchorId="4DC40841" wp14:editId="34B7F73E">
            <wp:extent cx="4514850" cy="2499247"/>
            <wp:effectExtent l="0" t="0" r="0" b="0"/>
            <wp:docPr id="232621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1942" name="Picture 232621942"/>
                    <pic:cNvPicPr/>
                  </pic:nvPicPr>
                  <pic:blipFill>
                    <a:blip r:embed="rId11">
                      <a:extLst>
                        <a:ext uri="{28A0092B-C50C-407E-A947-70E740481C1C}">
                          <a14:useLocalDpi xmlns:a14="http://schemas.microsoft.com/office/drawing/2010/main" val="0"/>
                        </a:ext>
                      </a:extLst>
                    </a:blip>
                    <a:stretch>
                      <a:fillRect/>
                    </a:stretch>
                  </pic:blipFill>
                  <pic:spPr>
                    <a:xfrm>
                      <a:off x="0" y="0"/>
                      <a:ext cx="4523369" cy="2503963"/>
                    </a:xfrm>
                    <a:prstGeom prst="rect">
                      <a:avLst/>
                    </a:prstGeom>
                  </pic:spPr>
                </pic:pic>
              </a:graphicData>
            </a:graphic>
          </wp:inline>
        </w:drawing>
      </w:r>
    </w:p>
    <w:p w14:paraId="79C7B20B" w14:textId="77777777" w:rsidR="007E2EAC" w:rsidRDefault="007E2EAC" w:rsidP="007E2EAC">
      <w:pPr>
        <w:ind w:left="567"/>
        <w:jc w:val="center"/>
        <w:rPr>
          <w:b/>
          <w:bCs/>
          <w:kern w:val="32"/>
          <w:sz w:val="32"/>
          <w:szCs w:val="32"/>
        </w:rPr>
      </w:pPr>
      <w:r>
        <w:br w:type="page"/>
      </w:r>
    </w:p>
    <w:p w14:paraId="7D6E33BA" w14:textId="77777777" w:rsidR="00F466C3" w:rsidRDefault="00F466C3" w:rsidP="00F466C3">
      <w:pPr>
        <w:pStyle w:val="Heading1"/>
        <w:numPr>
          <w:ilvl w:val="0"/>
          <w:numId w:val="0"/>
        </w:numPr>
        <w:ind w:left="567"/>
      </w:pPr>
    </w:p>
    <w:p w14:paraId="7D065225" w14:textId="3CE6CDB3" w:rsidR="00FD7C49" w:rsidRDefault="00FD7C49" w:rsidP="00B20533">
      <w:pPr>
        <w:pStyle w:val="Heading1"/>
      </w:pPr>
      <w:r>
        <w:t>Development Approach</w:t>
      </w:r>
    </w:p>
    <w:p w14:paraId="17A20000" w14:textId="77777777" w:rsidR="00F466C3" w:rsidRDefault="00F466C3" w:rsidP="005D336C">
      <w:pPr>
        <w:rPr>
          <w:lang w:val="en-US"/>
        </w:rPr>
      </w:pPr>
    </w:p>
    <w:p w14:paraId="18390970" w14:textId="187CB651" w:rsidR="00CB22B5" w:rsidRPr="00CB22B5" w:rsidRDefault="00CB22B5" w:rsidP="00CB22B5">
      <w:pPr>
        <w:rPr>
          <w:lang w:val="en-US"/>
        </w:rPr>
      </w:pPr>
      <w:r w:rsidRPr="00CB22B5">
        <w:rPr>
          <w:lang w:val="en-US"/>
        </w:rPr>
        <w:t xml:space="preserve">This proposal outlines the activities associated with the design phase (Phase 0) and the subsequent manufacturing phase (Phase 1) for the </w:t>
      </w:r>
      <w:r w:rsidR="004F4D87">
        <w:rPr>
          <w:lang w:val="en-US"/>
        </w:rPr>
        <w:t>PuppyDock</w:t>
      </w:r>
      <w:r w:rsidRPr="00CB22B5">
        <w:rPr>
          <w:lang w:val="en-US"/>
        </w:rPr>
        <w:t xml:space="preserve"> product.</w:t>
      </w:r>
    </w:p>
    <w:p w14:paraId="5F2BBBC4" w14:textId="77777777" w:rsidR="00CB22B5" w:rsidRPr="00CB22B5" w:rsidRDefault="00CB22B5" w:rsidP="00CB22B5">
      <w:pPr>
        <w:rPr>
          <w:lang w:val="en-US"/>
        </w:rPr>
      </w:pPr>
    </w:p>
    <w:p w14:paraId="2BCF433E" w14:textId="39E30C59" w:rsidR="00CB22B5" w:rsidRPr="00CB22B5" w:rsidRDefault="00CB22B5" w:rsidP="00CB22B5">
      <w:pPr>
        <w:rPr>
          <w:lang w:val="en-US"/>
        </w:rPr>
      </w:pPr>
      <w:r w:rsidRPr="00CB22B5">
        <w:rPr>
          <w:lang w:val="en-US"/>
        </w:rPr>
        <w:t xml:space="preserve">The development approach will adopt a top-down, risk-based methodology, beginning with the alignment of Paniani Products and Doggy Dog World on all product requirements, critical characteristics, and performance expectations. This will include a structured definition of functional requirements, design constraints, and the full set of “wants” and “needs” </w:t>
      </w:r>
      <w:r w:rsidR="00C8631D">
        <w:rPr>
          <w:lang w:val="en-US"/>
        </w:rPr>
        <w:t xml:space="preserve">for </w:t>
      </w:r>
      <w:r w:rsidR="004F4D87">
        <w:rPr>
          <w:lang w:val="en-US"/>
        </w:rPr>
        <w:t>PuppyDock</w:t>
      </w:r>
      <w:r w:rsidRPr="00CB22B5">
        <w:rPr>
          <w:lang w:val="en-US"/>
        </w:rPr>
        <w:t>.</w:t>
      </w:r>
    </w:p>
    <w:p w14:paraId="495370B9" w14:textId="77777777" w:rsidR="00CB22B5" w:rsidRPr="00CB22B5" w:rsidRDefault="00CB22B5" w:rsidP="00CB22B5">
      <w:pPr>
        <w:rPr>
          <w:lang w:val="en-US"/>
        </w:rPr>
      </w:pPr>
    </w:p>
    <w:p w14:paraId="211842D3" w14:textId="77777777" w:rsidR="00CB22B5" w:rsidRPr="00CB22B5" w:rsidRDefault="00CB22B5" w:rsidP="00CB22B5">
      <w:pPr>
        <w:rPr>
          <w:lang w:val="en-US"/>
        </w:rPr>
      </w:pPr>
      <w:r w:rsidRPr="00CB22B5">
        <w:rPr>
          <w:lang w:val="en-US"/>
        </w:rPr>
        <w:t>Given Doggy Dog World’s request for a design that is both more robust (to support larger dogs) and more cost-effective at higher production volumes, the initial phase will focus on systematically identifying and mitigating key technical and commercial risks.</w:t>
      </w:r>
    </w:p>
    <w:p w14:paraId="3AC8556B" w14:textId="77777777" w:rsidR="00CB22B5" w:rsidRPr="00CB22B5" w:rsidRDefault="00CB22B5" w:rsidP="00CB22B5">
      <w:pPr>
        <w:rPr>
          <w:lang w:val="en-US"/>
        </w:rPr>
      </w:pPr>
    </w:p>
    <w:p w14:paraId="3281CFA0" w14:textId="77777777" w:rsidR="00CB22B5" w:rsidRPr="00CB22B5" w:rsidRDefault="00CB22B5" w:rsidP="00CB22B5">
      <w:pPr>
        <w:rPr>
          <w:lang w:val="en-US"/>
        </w:rPr>
      </w:pPr>
      <w:r w:rsidRPr="00CB22B5">
        <w:rPr>
          <w:lang w:val="en-US"/>
        </w:rPr>
        <w:t xml:space="preserve">This will be achieved through an in-person workshop and brainstorming session, where both parties will </w:t>
      </w:r>
      <w:proofErr w:type="gramStart"/>
      <w:r w:rsidRPr="00CB22B5">
        <w:rPr>
          <w:lang w:val="en-US"/>
        </w:rPr>
        <w:t>collaboratively</w:t>
      </w:r>
      <w:proofErr w:type="gramEnd"/>
      <w:r w:rsidRPr="00CB22B5">
        <w:rPr>
          <w:lang w:val="en-US"/>
        </w:rPr>
        <w:t>:</w:t>
      </w:r>
    </w:p>
    <w:p w14:paraId="3906FA3A" w14:textId="77777777" w:rsidR="00CB22B5" w:rsidRPr="00CB22B5" w:rsidRDefault="00CB22B5" w:rsidP="00CB22B5">
      <w:pPr>
        <w:rPr>
          <w:lang w:val="en-US"/>
        </w:rPr>
      </w:pPr>
    </w:p>
    <w:p w14:paraId="5BBA5963" w14:textId="77777777" w:rsidR="00CB22B5" w:rsidRPr="00C8631D" w:rsidRDefault="00CB22B5" w:rsidP="00C8631D">
      <w:pPr>
        <w:pStyle w:val="ListParagraph"/>
        <w:numPr>
          <w:ilvl w:val="0"/>
          <w:numId w:val="32"/>
        </w:numPr>
        <w:rPr>
          <w:lang w:val="en-US"/>
        </w:rPr>
      </w:pPr>
      <w:r w:rsidRPr="00C8631D">
        <w:rPr>
          <w:lang w:val="en-US"/>
        </w:rPr>
        <w:t>Review existing product limitations</w:t>
      </w:r>
    </w:p>
    <w:p w14:paraId="17040E66" w14:textId="77777777" w:rsidR="00CB22B5" w:rsidRPr="00CB22B5" w:rsidRDefault="00CB22B5" w:rsidP="00CB22B5">
      <w:pPr>
        <w:rPr>
          <w:lang w:val="en-US"/>
        </w:rPr>
      </w:pPr>
    </w:p>
    <w:p w14:paraId="11A913F5" w14:textId="77777777" w:rsidR="00CB22B5" w:rsidRPr="00C8631D" w:rsidRDefault="00CB22B5" w:rsidP="00C8631D">
      <w:pPr>
        <w:pStyle w:val="ListParagraph"/>
        <w:numPr>
          <w:ilvl w:val="0"/>
          <w:numId w:val="32"/>
        </w:numPr>
        <w:rPr>
          <w:lang w:val="en-US"/>
        </w:rPr>
      </w:pPr>
      <w:r w:rsidRPr="00C8631D">
        <w:rPr>
          <w:lang w:val="en-US"/>
        </w:rPr>
        <w:t>Define critical-to-quality (CTQ) requirements</w:t>
      </w:r>
    </w:p>
    <w:p w14:paraId="1E6F5AA0" w14:textId="77777777" w:rsidR="00CB22B5" w:rsidRPr="00CB22B5" w:rsidRDefault="00CB22B5" w:rsidP="00CB22B5">
      <w:pPr>
        <w:rPr>
          <w:lang w:val="en-US"/>
        </w:rPr>
      </w:pPr>
    </w:p>
    <w:p w14:paraId="30F45D94" w14:textId="77777777" w:rsidR="00CB22B5" w:rsidRPr="00C8631D" w:rsidRDefault="00CB22B5" w:rsidP="00C8631D">
      <w:pPr>
        <w:pStyle w:val="ListParagraph"/>
        <w:numPr>
          <w:ilvl w:val="0"/>
          <w:numId w:val="32"/>
        </w:numPr>
        <w:rPr>
          <w:lang w:val="en-US"/>
        </w:rPr>
      </w:pPr>
      <w:r w:rsidRPr="00C8631D">
        <w:rPr>
          <w:lang w:val="en-US"/>
        </w:rPr>
        <w:t>Identify risk areas related to strength, stability, materials, and manufacturing cost</w:t>
      </w:r>
    </w:p>
    <w:p w14:paraId="29B6CC1C" w14:textId="77777777" w:rsidR="00CB22B5" w:rsidRPr="00CB22B5" w:rsidRDefault="00CB22B5" w:rsidP="00CB22B5">
      <w:pPr>
        <w:rPr>
          <w:lang w:val="en-US"/>
        </w:rPr>
      </w:pPr>
    </w:p>
    <w:p w14:paraId="64C123BD" w14:textId="77777777" w:rsidR="00CB22B5" w:rsidRPr="00C8631D" w:rsidRDefault="00CB22B5" w:rsidP="00C8631D">
      <w:pPr>
        <w:pStyle w:val="ListParagraph"/>
        <w:numPr>
          <w:ilvl w:val="0"/>
          <w:numId w:val="32"/>
        </w:numPr>
        <w:rPr>
          <w:lang w:val="en-US"/>
        </w:rPr>
      </w:pPr>
      <w:r w:rsidRPr="00C8631D">
        <w:rPr>
          <w:lang w:val="en-US"/>
        </w:rPr>
        <w:t>Explore candidate design strategies to address robustness and scalability</w:t>
      </w:r>
    </w:p>
    <w:p w14:paraId="6084F422" w14:textId="77777777" w:rsidR="00CB22B5" w:rsidRPr="00CB22B5" w:rsidRDefault="00CB22B5" w:rsidP="00CB22B5">
      <w:pPr>
        <w:rPr>
          <w:lang w:val="en-US"/>
        </w:rPr>
      </w:pPr>
    </w:p>
    <w:p w14:paraId="0DF287D6" w14:textId="31BC8126" w:rsidR="005D336C" w:rsidRDefault="00CB22B5" w:rsidP="00CB22B5">
      <w:pPr>
        <w:rPr>
          <w:lang w:val="en-US"/>
        </w:rPr>
      </w:pPr>
      <w:r w:rsidRPr="00CB22B5">
        <w:rPr>
          <w:lang w:val="en-US"/>
        </w:rPr>
        <w:t xml:space="preserve">Following this requirement and risk alignment phase, the two companies will converge on a </w:t>
      </w:r>
      <w:r w:rsidRPr="005A682F">
        <w:rPr>
          <w:b/>
          <w:bCs/>
          <w:u w:val="single"/>
          <w:lang w:val="en-US"/>
        </w:rPr>
        <w:t>single preferred concept direction</w:t>
      </w:r>
      <w:r w:rsidRPr="00CB22B5">
        <w:rPr>
          <w:lang w:val="en-US"/>
        </w:rPr>
        <w:t>, which will then be progressed into detailed design by Paniani Products for Phase 0 execution.</w:t>
      </w:r>
    </w:p>
    <w:p w14:paraId="7264B4B8" w14:textId="77777777" w:rsidR="00422223" w:rsidRDefault="00422223" w:rsidP="00CB22B5">
      <w:pPr>
        <w:rPr>
          <w:lang w:val="en-US"/>
        </w:rPr>
      </w:pPr>
    </w:p>
    <w:p w14:paraId="000A25E9" w14:textId="2E120550" w:rsidR="00422223" w:rsidRPr="000908E3" w:rsidRDefault="00422223" w:rsidP="00422223">
      <w:pPr>
        <w:rPr>
          <w:lang w:val="en-US"/>
        </w:rPr>
      </w:pPr>
      <w:r w:rsidRPr="00422223">
        <w:rPr>
          <w:lang w:val="en-US"/>
        </w:rPr>
        <w:t xml:space="preserve">If additional scope is identified during the course of the project, </w:t>
      </w:r>
      <w:r>
        <w:rPr>
          <w:lang w:val="en-US"/>
        </w:rPr>
        <w:t>(such as new design requests, change of mind, additional features or components</w:t>
      </w:r>
      <w:r w:rsidR="005A682F">
        <w:rPr>
          <w:lang w:val="en-US"/>
        </w:rPr>
        <w:t xml:space="preserve">, research of new materials and any other </w:t>
      </w:r>
      <w:r w:rsidR="00CB2FDF">
        <w:rPr>
          <w:lang w:val="en-US"/>
        </w:rPr>
        <w:t>a</w:t>
      </w:r>
      <w:r w:rsidR="005A682F">
        <w:rPr>
          <w:lang w:val="en-US"/>
        </w:rPr>
        <w:t xml:space="preserve">dditional </w:t>
      </w:r>
      <w:r w:rsidR="00CB2FDF">
        <w:rPr>
          <w:lang w:val="en-US"/>
        </w:rPr>
        <w:t>request that adds to the workload</w:t>
      </w:r>
      <w:r>
        <w:rPr>
          <w:lang w:val="en-US"/>
        </w:rPr>
        <w:t xml:space="preserve">) </w:t>
      </w:r>
      <w:r w:rsidRPr="00422223">
        <w:rPr>
          <w:lang w:val="en-US"/>
        </w:rPr>
        <w:t xml:space="preserve">Paniani Products will provide a separate quotation for the additional work at a standard </w:t>
      </w:r>
      <w:r w:rsidRPr="003D4140">
        <w:rPr>
          <w:b/>
          <w:bCs/>
          <w:lang w:val="en-US"/>
        </w:rPr>
        <w:t>hourly rate of AUD 130 per hour.</w:t>
      </w:r>
      <w:r w:rsidR="000908E3">
        <w:rPr>
          <w:b/>
          <w:bCs/>
          <w:lang w:val="en-US"/>
        </w:rPr>
        <w:t xml:space="preserve"> </w:t>
      </w:r>
      <w:r w:rsidR="000908E3">
        <w:rPr>
          <w:lang w:val="en-US"/>
        </w:rPr>
        <w:t>(GST excluded)</w:t>
      </w:r>
    </w:p>
    <w:p w14:paraId="205D0408" w14:textId="77777777" w:rsidR="00422223" w:rsidRPr="00422223" w:rsidRDefault="00422223" w:rsidP="00422223">
      <w:pPr>
        <w:rPr>
          <w:lang w:val="en-US"/>
        </w:rPr>
      </w:pPr>
    </w:p>
    <w:p w14:paraId="78B7A419" w14:textId="2B707D14" w:rsidR="007E2D39" w:rsidRPr="005D336C" w:rsidRDefault="00422223" w:rsidP="00422223">
      <w:pPr>
        <w:rPr>
          <w:lang w:val="en-US"/>
        </w:rPr>
      </w:pPr>
      <w:r w:rsidRPr="00422223">
        <w:rPr>
          <w:lang w:val="en-US"/>
        </w:rPr>
        <w:t>No additional work will be undertaken without prior written communication to, and approval from, Doggy Dog World.</w:t>
      </w:r>
    </w:p>
    <w:p w14:paraId="02B03FBA" w14:textId="77777777" w:rsidR="009A0F8F" w:rsidRDefault="009A0F8F" w:rsidP="009C266D">
      <w:pPr>
        <w:rPr>
          <w:lang w:val="en-US"/>
        </w:rPr>
      </w:pPr>
    </w:p>
    <w:p w14:paraId="1846ACC8" w14:textId="77777777" w:rsidR="00CD02DE" w:rsidRDefault="00CD02DE" w:rsidP="009C266D">
      <w:pPr>
        <w:rPr>
          <w:lang w:val="en-US"/>
        </w:rPr>
      </w:pPr>
    </w:p>
    <w:p w14:paraId="3BF0E139" w14:textId="77777777" w:rsidR="00CD02DE" w:rsidRDefault="00CD02DE" w:rsidP="009C266D">
      <w:pPr>
        <w:rPr>
          <w:lang w:val="en-US"/>
        </w:rPr>
      </w:pPr>
    </w:p>
    <w:p w14:paraId="075A0541" w14:textId="47168C56" w:rsidR="00586D7D" w:rsidRPr="008E06D8" w:rsidRDefault="007636B6" w:rsidP="00B20533">
      <w:pPr>
        <w:pStyle w:val="Heading1"/>
      </w:pPr>
      <w:r w:rsidRPr="008E06D8">
        <w:t>Program of Work</w:t>
      </w:r>
    </w:p>
    <w:p w14:paraId="23883BB9" w14:textId="77777777" w:rsidR="000860B7" w:rsidRDefault="00073C8E" w:rsidP="00A60997">
      <w:pPr>
        <w:pStyle w:val="Heading2"/>
      </w:pPr>
      <w:r>
        <w:t>O</w:t>
      </w:r>
      <w:r w:rsidR="00C23C2C">
        <w:t>bjectives</w:t>
      </w:r>
    </w:p>
    <w:p w14:paraId="7FD1098A" w14:textId="311C0E49" w:rsidR="00CD02DE" w:rsidRDefault="000860B7" w:rsidP="0092191E">
      <w:pPr>
        <w:rPr>
          <w:rFonts w:cs="Arial"/>
        </w:rPr>
      </w:pPr>
      <w:r w:rsidRPr="008E06D8">
        <w:rPr>
          <w:rFonts w:cs="Arial"/>
        </w:rPr>
        <w:t>Th</w:t>
      </w:r>
      <w:r w:rsidR="00920A6C" w:rsidRPr="008E06D8">
        <w:rPr>
          <w:rFonts w:cs="Arial"/>
        </w:rPr>
        <w:t xml:space="preserve">e </w:t>
      </w:r>
      <w:r w:rsidR="00C23C2C" w:rsidRPr="008E06D8">
        <w:rPr>
          <w:rFonts w:cs="Arial"/>
        </w:rPr>
        <w:t xml:space="preserve">objectives </w:t>
      </w:r>
      <w:r w:rsidR="00BA2F37">
        <w:rPr>
          <w:rFonts w:cs="Arial"/>
        </w:rPr>
        <w:t>of the two phases of work are as follows:</w:t>
      </w:r>
    </w:p>
    <w:p w14:paraId="2E80247B" w14:textId="77777777" w:rsidR="00BA2F37" w:rsidRDefault="00BA2F37" w:rsidP="0092191E">
      <w:pPr>
        <w:rPr>
          <w:rFonts w:cs="Arial"/>
        </w:rPr>
      </w:pPr>
    </w:p>
    <w:p w14:paraId="45FFA29E" w14:textId="77777777" w:rsidR="00BA2F37" w:rsidRPr="00BA2F37" w:rsidRDefault="00BA2F37" w:rsidP="00BA2F37">
      <w:pPr>
        <w:ind w:left="360"/>
        <w:rPr>
          <w:rFonts w:cs="Arial"/>
          <w:lang w:val="en-US"/>
        </w:rPr>
      </w:pPr>
      <w:r w:rsidRPr="00BA2F37">
        <w:rPr>
          <w:rFonts w:cs="Arial"/>
          <w:b/>
          <w:bCs/>
          <w:lang w:val="en-US"/>
        </w:rPr>
        <w:t>Phase 0 – Design and Risk Reduction</w:t>
      </w:r>
    </w:p>
    <w:p w14:paraId="7B0E5851" w14:textId="77777777" w:rsidR="00BA2F37" w:rsidRDefault="00BA2F37" w:rsidP="00BA2F37">
      <w:pPr>
        <w:numPr>
          <w:ilvl w:val="0"/>
          <w:numId w:val="29"/>
        </w:numPr>
        <w:tabs>
          <w:tab w:val="clear" w:pos="720"/>
          <w:tab w:val="num" w:pos="1080"/>
        </w:tabs>
        <w:ind w:left="1080"/>
        <w:rPr>
          <w:rFonts w:cs="Arial"/>
          <w:lang w:val="en-US"/>
        </w:rPr>
      </w:pPr>
      <w:r w:rsidRPr="00BA2F37">
        <w:rPr>
          <w:rFonts w:cs="Arial"/>
          <w:lang w:val="en-US"/>
        </w:rPr>
        <w:t>Identify and select a solution concept that satisfies the updated strength requirements and cost-reduction objectives.</w:t>
      </w:r>
    </w:p>
    <w:p w14:paraId="0D05A67F" w14:textId="77777777" w:rsidR="008C0198" w:rsidRPr="00BA2F37" w:rsidRDefault="008C0198" w:rsidP="008C0198">
      <w:pPr>
        <w:ind w:left="1080"/>
        <w:rPr>
          <w:rFonts w:cs="Arial"/>
          <w:lang w:val="en-US"/>
        </w:rPr>
      </w:pPr>
    </w:p>
    <w:p w14:paraId="705F2238" w14:textId="6F4007EC" w:rsidR="00BA2F37" w:rsidRDefault="00BA2F37" w:rsidP="00BA2F37">
      <w:pPr>
        <w:numPr>
          <w:ilvl w:val="0"/>
          <w:numId w:val="29"/>
        </w:numPr>
        <w:tabs>
          <w:tab w:val="clear" w:pos="720"/>
          <w:tab w:val="num" w:pos="1080"/>
        </w:tabs>
        <w:ind w:left="1080"/>
        <w:rPr>
          <w:rFonts w:cs="Arial"/>
          <w:lang w:val="en-US"/>
        </w:rPr>
      </w:pPr>
      <w:r w:rsidRPr="00BA2F37">
        <w:rPr>
          <w:rFonts w:cs="Arial"/>
          <w:lang w:val="en-US"/>
        </w:rPr>
        <w:t xml:space="preserve">Redesign the Puppy Dock product using CAD best-practice methodologies, ensuring the design is </w:t>
      </w:r>
      <w:r w:rsidR="00E3269D" w:rsidRPr="00BA2F37">
        <w:rPr>
          <w:rFonts w:cs="Arial"/>
          <w:lang w:val="en-US"/>
        </w:rPr>
        <w:t>optimized</w:t>
      </w:r>
      <w:r w:rsidRPr="00BA2F37">
        <w:rPr>
          <w:rFonts w:cs="Arial"/>
          <w:lang w:val="en-US"/>
        </w:rPr>
        <w:t xml:space="preserve"> for manufacturability (DFM).</w:t>
      </w:r>
    </w:p>
    <w:p w14:paraId="7602114E" w14:textId="77777777" w:rsidR="008C0198" w:rsidRDefault="008C0198" w:rsidP="008C0198">
      <w:pPr>
        <w:pStyle w:val="ListParagraph"/>
        <w:rPr>
          <w:rFonts w:cs="Arial"/>
          <w:lang w:val="en-US"/>
        </w:rPr>
      </w:pPr>
    </w:p>
    <w:p w14:paraId="68A75202" w14:textId="6AC3CDEA" w:rsidR="008C0198" w:rsidRPr="00BA2F37" w:rsidRDefault="00FF7229" w:rsidP="008C0198">
      <w:pPr>
        <w:ind w:left="1080"/>
        <w:rPr>
          <w:rFonts w:cs="Arial"/>
          <w:lang w:val="en-US"/>
        </w:rPr>
      </w:pPr>
      <w:r>
        <w:rPr>
          <w:rFonts w:cs="Arial"/>
          <w:lang w:val="en-US"/>
        </w:rPr>
        <w:t xml:space="preserve"> </w:t>
      </w:r>
    </w:p>
    <w:p w14:paraId="0CB0B5DC" w14:textId="77777777" w:rsidR="00BA2F37" w:rsidRDefault="00BA2F37" w:rsidP="00BA2F37">
      <w:pPr>
        <w:numPr>
          <w:ilvl w:val="0"/>
          <w:numId w:val="29"/>
        </w:numPr>
        <w:tabs>
          <w:tab w:val="clear" w:pos="720"/>
          <w:tab w:val="num" w:pos="1080"/>
        </w:tabs>
        <w:ind w:left="1080"/>
        <w:rPr>
          <w:rFonts w:cs="Arial"/>
          <w:lang w:val="en-US"/>
        </w:rPr>
      </w:pPr>
      <w:r w:rsidRPr="00BA2F37">
        <w:rPr>
          <w:rFonts w:cs="Arial"/>
          <w:lang w:val="en-US"/>
        </w:rPr>
        <w:t>De-risk key technical challenges, including material selection, dynamic loading performance, and UV resistance.</w:t>
      </w:r>
    </w:p>
    <w:p w14:paraId="0ACC5C11" w14:textId="77777777" w:rsidR="00BA2F37" w:rsidRDefault="00BA2F37" w:rsidP="00BA2F37">
      <w:pPr>
        <w:ind w:left="1080"/>
        <w:rPr>
          <w:rFonts w:cs="Arial"/>
          <w:lang w:val="en-US"/>
        </w:rPr>
      </w:pPr>
    </w:p>
    <w:p w14:paraId="3D7A2FEC" w14:textId="77777777" w:rsidR="004B1DEC" w:rsidRPr="00BA2F37" w:rsidRDefault="004B1DEC" w:rsidP="00BA2F37">
      <w:pPr>
        <w:ind w:left="1080"/>
        <w:rPr>
          <w:rFonts w:cs="Arial"/>
          <w:lang w:val="en-US"/>
        </w:rPr>
      </w:pPr>
    </w:p>
    <w:p w14:paraId="723D619B" w14:textId="4F3E90C4" w:rsidR="00BA2F37" w:rsidRDefault="00BA2F37" w:rsidP="00BA2F37">
      <w:pPr>
        <w:ind w:left="360"/>
        <w:rPr>
          <w:rFonts w:cs="Arial"/>
          <w:b/>
          <w:bCs/>
          <w:lang w:val="en-US"/>
        </w:rPr>
      </w:pPr>
      <w:r w:rsidRPr="00BA2F37">
        <w:rPr>
          <w:rFonts w:cs="Arial"/>
          <w:b/>
          <w:bCs/>
          <w:lang w:val="en-US"/>
        </w:rPr>
        <w:t xml:space="preserve">Phase 1 – </w:t>
      </w:r>
      <w:r w:rsidR="00EB41DE">
        <w:rPr>
          <w:rFonts w:cs="Arial"/>
          <w:b/>
          <w:bCs/>
          <w:lang w:val="en-US"/>
        </w:rPr>
        <w:t>Tooling</w:t>
      </w:r>
    </w:p>
    <w:p w14:paraId="7F3117EA" w14:textId="213CCDDD" w:rsidR="003C0A09" w:rsidRPr="003C0A09" w:rsidRDefault="003C0A09" w:rsidP="003C0A09">
      <w:pPr>
        <w:pStyle w:val="ListParagraph"/>
        <w:ind w:left="1080"/>
        <w:rPr>
          <w:rFonts w:cs="Arial"/>
          <w:b/>
          <w:bCs/>
          <w:lang w:val="en-US"/>
        </w:rPr>
      </w:pPr>
    </w:p>
    <w:p w14:paraId="107AE90E" w14:textId="5DAF0777" w:rsidR="003C0A09" w:rsidRDefault="003C0A09" w:rsidP="003C0A09">
      <w:pPr>
        <w:numPr>
          <w:ilvl w:val="0"/>
          <w:numId w:val="30"/>
        </w:numPr>
        <w:rPr>
          <w:rFonts w:cs="Arial"/>
          <w:lang w:val="en-US"/>
        </w:rPr>
      </w:pPr>
      <w:r>
        <w:rPr>
          <w:rFonts w:cs="Arial"/>
          <w:lang w:val="en-US"/>
        </w:rPr>
        <w:t xml:space="preserve">Upon completion of Phase 0, Paniani Products will provide </w:t>
      </w:r>
      <w:r w:rsidR="00384BD7">
        <w:rPr>
          <w:rFonts w:cs="Arial"/>
          <w:lang w:val="en-US"/>
        </w:rPr>
        <w:t>a</w:t>
      </w:r>
      <w:r>
        <w:rPr>
          <w:rFonts w:cs="Arial"/>
          <w:lang w:val="en-US"/>
        </w:rPr>
        <w:t xml:space="preserve">n updated </w:t>
      </w:r>
      <w:r w:rsidR="003C0E08">
        <w:rPr>
          <w:rFonts w:cs="Arial"/>
          <w:lang w:val="en-US"/>
        </w:rPr>
        <w:t xml:space="preserve">quotation for tooling and manufacturing of </w:t>
      </w:r>
      <w:r w:rsidR="004F4D87">
        <w:rPr>
          <w:rFonts w:cs="Arial"/>
          <w:lang w:val="en-US"/>
        </w:rPr>
        <w:t>PuppyDock</w:t>
      </w:r>
      <w:r w:rsidR="003C0E08">
        <w:rPr>
          <w:rFonts w:cs="Arial"/>
          <w:lang w:val="en-US"/>
        </w:rPr>
        <w:t xml:space="preserve"> to reflect any updates in design, materials and technologies selected.</w:t>
      </w:r>
    </w:p>
    <w:p w14:paraId="130B2B18" w14:textId="40A59867" w:rsidR="003C0A09" w:rsidRPr="003C0A09" w:rsidRDefault="003C0A09" w:rsidP="003C0A09">
      <w:pPr>
        <w:pStyle w:val="ListParagraph"/>
        <w:ind w:left="1080"/>
        <w:rPr>
          <w:rFonts w:cs="Arial"/>
          <w:lang w:val="en-US"/>
        </w:rPr>
      </w:pPr>
    </w:p>
    <w:p w14:paraId="37D6695A" w14:textId="059AF5A0" w:rsidR="00BA2F37" w:rsidRDefault="00BA2F37" w:rsidP="00BA2F37">
      <w:pPr>
        <w:numPr>
          <w:ilvl w:val="0"/>
          <w:numId w:val="30"/>
        </w:numPr>
        <w:rPr>
          <w:rFonts w:cs="Arial"/>
          <w:lang w:val="en-US"/>
        </w:rPr>
      </w:pPr>
      <w:r w:rsidRPr="00BA2F37">
        <w:rPr>
          <w:rFonts w:cs="Arial"/>
          <w:lang w:val="en-US"/>
        </w:rPr>
        <w:t xml:space="preserve">Prototype at least one complete </w:t>
      </w:r>
      <w:r w:rsidR="004F4D87">
        <w:rPr>
          <w:rFonts w:cs="Arial"/>
          <w:lang w:val="en-US"/>
        </w:rPr>
        <w:t>PuppyDock</w:t>
      </w:r>
      <w:r w:rsidRPr="00BA2F37">
        <w:rPr>
          <w:rFonts w:cs="Arial"/>
          <w:lang w:val="en-US"/>
        </w:rPr>
        <w:t xml:space="preserve"> set using materials representative of the final production specification (to be shared between both companies for evaluation and review).</w:t>
      </w:r>
      <w:r w:rsidR="00702E8B">
        <w:rPr>
          <w:rFonts w:cs="Arial"/>
          <w:lang w:val="en-US"/>
        </w:rPr>
        <w:t xml:space="preserve"> </w:t>
      </w:r>
    </w:p>
    <w:p w14:paraId="7B573E03" w14:textId="77777777" w:rsidR="008C0198" w:rsidRPr="00BA2F37" w:rsidRDefault="008C0198" w:rsidP="008C0198">
      <w:pPr>
        <w:ind w:left="1080"/>
        <w:rPr>
          <w:rFonts w:cs="Arial"/>
          <w:lang w:val="en-US"/>
        </w:rPr>
      </w:pPr>
    </w:p>
    <w:p w14:paraId="379466DB" w14:textId="266590FC" w:rsidR="00BA2F37" w:rsidRDefault="00BA2F37" w:rsidP="00BA2F37">
      <w:pPr>
        <w:numPr>
          <w:ilvl w:val="0"/>
          <w:numId w:val="30"/>
        </w:numPr>
        <w:rPr>
          <w:rFonts w:cs="Arial"/>
          <w:lang w:val="en-US"/>
        </w:rPr>
      </w:pPr>
      <w:r w:rsidRPr="00BA2F37">
        <w:rPr>
          <w:rFonts w:cs="Arial"/>
          <w:lang w:val="en-US"/>
        </w:rPr>
        <w:t>Initiate</w:t>
      </w:r>
      <w:r w:rsidR="00702E8B">
        <w:rPr>
          <w:rFonts w:cs="Arial"/>
          <w:lang w:val="en-US"/>
        </w:rPr>
        <w:t xml:space="preserve"> final DFM, Tooling design and manufacturing,</w:t>
      </w:r>
      <w:r w:rsidRPr="00BA2F37">
        <w:rPr>
          <w:rFonts w:cs="Arial"/>
          <w:lang w:val="en-US"/>
        </w:rPr>
        <w:t xml:space="preserve"> manage qualification of individual components and the overall assembly, implement any required design improvements, and prepare standard operating procedures (SOPs) for </w:t>
      </w:r>
      <w:r w:rsidR="00FF7229">
        <w:rPr>
          <w:rFonts w:cs="Arial"/>
          <w:lang w:val="en-US"/>
        </w:rPr>
        <w:t xml:space="preserve">later </w:t>
      </w:r>
      <w:r w:rsidRPr="00BA2F37">
        <w:rPr>
          <w:rFonts w:cs="Arial"/>
          <w:lang w:val="en-US"/>
        </w:rPr>
        <w:t>manufacturing.</w:t>
      </w:r>
    </w:p>
    <w:p w14:paraId="77426D4C" w14:textId="77777777" w:rsidR="008C0198" w:rsidRDefault="008C0198" w:rsidP="008C0198">
      <w:pPr>
        <w:pStyle w:val="ListParagraph"/>
        <w:rPr>
          <w:rFonts w:cs="Arial"/>
          <w:lang w:val="en-US"/>
        </w:rPr>
      </w:pPr>
    </w:p>
    <w:p w14:paraId="712A1A5E" w14:textId="77777777" w:rsidR="008C0198" w:rsidRPr="00BA2F37" w:rsidRDefault="008C0198" w:rsidP="008C0198">
      <w:pPr>
        <w:ind w:left="1080"/>
        <w:rPr>
          <w:rFonts w:cs="Arial"/>
          <w:lang w:val="en-US"/>
        </w:rPr>
      </w:pPr>
    </w:p>
    <w:p w14:paraId="74DCA3D1" w14:textId="3961B75F" w:rsidR="00EB41DE" w:rsidRDefault="00BA2F37" w:rsidP="00EB41DE">
      <w:pPr>
        <w:numPr>
          <w:ilvl w:val="0"/>
          <w:numId w:val="30"/>
        </w:numPr>
        <w:rPr>
          <w:rFonts w:cs="Arial"/>
          <w:lang w:val="en-US"/>
        </w:rPr>
      </w:pPr>
      <w:r w:rsidRPr="00BA2F37">
        <w:rPr>
          <w:rFonts w:cs="Arial"/>
          <w:lang w:val="en-US"/>
        </w:rPr>
        <w:t xml:space="preserve">Establish manufacturing capability and </w:t>
      </w:r>
      <w:proofErr w:type="gramStart"/>
      <w:r w:rsidR="00702E8B" w:rsidRPr="00BA2F37">
        <w:rPr>
          <w:rFonts w:cs="Arial"/>
          <w:lang w:val="en-US"/>
        </w:rPr>
        <w:t>associate</w:t>
      </w:r>
      <w:r w:rsidR="00DF49A1">
        <w:rPr>
          <w:rFonts w:cs="Arial"/>
          <w:lang w:val="en-US"/>
        </w:rPr>
        <w:t>d</w:t>
      </w:r>
      <w:proofErr w:type="gramEnd"/>
      <w:r w:rsidRPr="00BA2F37">
        <w:rPr>
          <w:rFonts w:cs="Arial"/>
          <w:lang w:val="en-US"/>
        </w:rPr>
        <w:t xml:space="preserve"> logistics in alignment with Doggy Dog World’s production volume forecasts</w:t>
      </w:r>
      <w:r w:rsidR="00DF49A1">
        <w:rPr>
          <w:rFonts w:cs="Arial"/>
          <w:lang w:val="en-US"/>
        </w:rPr>
        <w:t xml:space="preserve"> and geographical needs.</w:t>
      </w:r>
    </w:p>
    <w:p w14:paraId="3328C575" w14:textId="77777777" w:rsidR="00EB41DE" w:rsidRDefault="00EB41DE" w:rsidP="00EB41DE">
      <w:pPr>
        <w:rPr>
          <w:rFonts w:cs="Arial"/>
          <w:lang w:val="en-US"/>
        </w:rPr>
      </w:pPr>
    </w:p>
    <w:p w14:paraId="2779D1A2" w14:textId="77777777" w:rsidR="00603AAD" w:rsidRDefault="00603AAD" w:rsidP="00EB41DE">
      <w:pPr>
        <w:rPr>
          <w:rFonts w:cs="Arial"/>
          <w:lang w:val="en-US"/>
        </w:rPr>
      </w:pPr>
    </w:p>
    <w:p w14:paraId="337FF28B" w14:textId="3D823D8B" w:rsidR="00EB41DE" w:rsidRDefault="00EB41DE" w:rsidP="00603AAD">
      <w:pPr>
        <w:ind w:left="0" w:firstLine="360"/>
        <w:rPr>
          <w:rFonts w:cs="Arial"/>
          <w:b/>
          <w:bCs/>
          <w:lang w:val="en-US"/>
        </w:rPr>
      </w:pPr>
      <w:r w:rsidRPr="00EB41DE">
        <w:rPr>
          <w:rFonts w:cs="Arial"/>
          <w:b/>
          <w:bCs/>
          <w:lang w:val="en-US"/>
        </w:rPr>
        <w:t xml:space="preserve">Phase 2 </w:t>
      </w:r>
      <w:r w:rsidR="00CB2681">
        <w:rPr>
          <w:rFonts w:cs="Arial"/>
          <w:b/>
          <w:bCs/>
          <w:lang w:val="en-US"/>
        </w:rPr>
        <w:t>–</w:t>
      </w:r>
      <w:r w:rsidRPr="00EB41DE">
        <w:rPr>
          <w:rFonts w:cs="Arial"/>
          <w:b/>
          <w:bCs/>
          <w:lang w:val="en-US"/>
        </w:rPr>
        <w:t xml:space="preserve"> Manufacturing</w:t>
      </w:r>
    </w:p>
    <w:p w14:paraId="22BD7C94" w14:textId="77777777" w:rsidR="007343BF" w:rsidRPr="00BA2F37" w:rsidRDefault="007343BF" w:rsidP="007343BF">
      <w:pPr>
        <w:ind w:left="1080"/>
        <w:rPr>
          <w:rFonts w:cs="Arial"/>
          <w:lang w:val="en-US"/>
        </w:rPr>
      </w:pPr>
      <w:r>
        <w:rPr>
          <w:rFonts w:cs="Arial"/>
        </w:rPr>
        <w:tab/>
      </w:r>
    </w:p>
    <w:p w14:paraId="7D3CFBAB" w14:textId="0137610E" w:rsidR="00F959A1" w:rsidRDefault="00DC7544" w:rsidP="00F959A1">
      <w:pPr>
        <w:numPr>
          <w:ilvl w:val="0"/>
          <w:numId w:val="30"/>
        </w:numPr>
        <w:rPr>
          <w:rFonts w:cs="Arial"/>
          <w:lang w:val="en-US"/>
        </w:rPr>
      </w:pPr>
      <w:r w:rsidRPr="00DC7544">
        <w:rPr>
          <w:rFonts w:cs="Arial"/>
        </w:rPr>
        <w:t xml:space="preserve">Upon completion of Phase 0, Paniani Products will provide a revised proposal reflecting the </w:t>
      </w:r>
      <w:r w:rsidR="007E2FD2">
        <w:rPr>
          <w:rFonts w:cs="Arial"/>
        </w:rPr>
        <w:t xml:space="preserve">costs of manufacturing of </w:t>
      </w:r>
      <w:r w:rsidR="004F4D87">
        <w:rPr>
          <w:rFonts w:cs="Arial"/>
        </w:rPr>
        <w:t>PuppyDock</w:t>
      </w:r>
      <w:r w:rsidR="007E2FD2">
        <w:rPr>
          <w:rFonts w:cs="Arial"/>
        </w:rPr>
        <w:t xml:space="preserve"> after confirmation of materials, schedule and logistic details.</w:t>
      </w:r>
    </w:p>
    <w:p w14:paraId="7E80B521" w14:textId="0F029F98" w:rsidR="00F959A1" w:rsidRPr="00F959A1" w:rsidRDefault="00F959A1">
      <w:pPr>
        <w:spacing w:line="240" w:lineRule="auto"/>
        <w:ind w:left="0"/>
        <w:rPr>
          <w:rFonts w:cs="Arial"/>
          <w:lang w:val="en-US"/>
        </w:rPr>
      </w:pPr>
      <w:r>
        <w:rPr>
          <w:rFonts w:cs="Arial"/>
          <w:lang w:val="en-US"/>
        </w:rPr>
        <w:br w:type="page"/>
      </w:r>
    </w:p>
    <w:p w14:paraId="0BBAB133" w14:textId="68E0433F" w:rsidR="00567CA4" w:rsidRDefault="009A1396" w:rsidP="00A60997">
      <w:pPr>
        <w:pStyle w:val="Heading2"/>
      </w:pPr>
      <w:r>
        <w:lastRenderedPageBreak/>
        <w:t>Activities &amp; Deliverables</w:t>
      </w:r>
    </w:p>
    <w:p w14:paraId="4F80A7BA" w14:textId="77777777" w:rsidR="00FB6539" w:rsidRDefault="00FB6539" w:rsidP="00FA157C"/>
    <w:p w14:paraId="15AF7C77" w14:textId="2FDEA4D3" w:rsidR="00BF72DE" w:rsidRPr="00FA157C" w:rsidRDefault="00BF72DE" w:rsidP="00BF72DE">
      <w:pPr>
        <w:pStyle w:val="Caption"/>
        <w:ind w:left="1134"/>
      </w:pPr>
      <w:r w:rsidRPr="008E3F16">
        <w:t xml:space="preserve">Table </w:t>
      </w:r>
      <w:r>
        <w:fldChar w:fldCharType="begin"/>
      </w:r>
      <w:r>
        <w:instrText>SEQ Table \* ARABIC</w:instrText>
      </w:r>
      <w:r>
        <w:fldChar w:fldCharType="separate"/>
      </w:r>
      <w:r w:rsidR="0069295C">
        <w:rPr>
          <w:noProof/>
        </w:rPr>
        <w:t>1</w:t>
      </w:r>
      <w:r>
        <w:fldChar w:fldCharType="end"/>
      </w:r>
      <w:r w:rsidRPr="008E3F16">
        <w:t>: Activities</w:t>
      </w:r>
    </w:p>
    <w:tbl>
      <w:tblPr>
        <w:tblW w:w="807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9" w:type="dxa"/>
          <w:bottom w:w="79" w:type="dxa"/>
        </w:tblCellMar>
        <w:tblLook w:val="04A0" w:firstRow="1" w:lastRow="0" w:firstColumn="1" w:lastColumn="0" w:noHBand="0" w:noVBand="1"/>
      </w:tblPr>
      <w:tblGrid>
        <w:gridCol w:w="851"/>
        <w:gridCol w:w="4389"/>
        <w:gridCol w:w="2835"/>
      </w:tblGrid>
      <w:tr w:rsidR="009A254C" w:rsidRPr="008E06D8" w14:paraId="4F3994DE" w14:textId="77777777" w:rsidTr="4E9AB62F">
        <w:trPr>
          <w:tblHeader/>
        </w:trPr>
        <w:tc>
          <w:tcPr>
            <w:tcW w:w="851" w:type="dxa"/>
            <w:tcBorders>
              <w:bottom w:val="single" w:sz="4" w:space="0" w:color="auto"/>
            </w:tcBorders>
            <w:shd w:val="clear" w:color="auto" w:fill="D9D9D9" w:themeFill="background1" w:themeFillShade="D9"/>
            <w:vAlign w:val="center"/>
          </w:tcPr>
          <w:p w14:paraId="0846984E" w14:textId="77777777" w:rsidR="009A254C" w:rsidRPr="008E06D8" w:rsidRDefault="009F3423" w:rsidP="000E58B3">
            <w:pPr>
              <w:spacing w:line="240" w:lineRule="auto"/>
              <w:ind w:left="0"/>
              <w:jc w:val="center"/>
              <w:rPr>
                <w:b/>
                <w:sz w:val="20"/>
                <w:szCs w:val="20"/>
              </w:rPr>
            </w:pPr>
            <w:r>
              <w:rPr>
                <w:b/>
                <w:sz w:val="20"/>
                <w:szCs w:val="20"/>
              </w:rPr>
              <w:t>ID</w:t>
            </w:r>
          </w:p>
        </w:tc>
        <w:tc>
          <w:tcPr>
            <w:tcW w:w="4389" w:type="dxa"/>
            <w:tcBorders>
              <w:bottom w:val="single" w:sz="4" w:space="0" w:color="auto"/>
            </w:tcBorders>
            <w:shd w:val="clear" w:color="auto" w:fill="D9D9D9" w:themeFill="background1" w:themeFillShade="D9"/>
            <w:vAlign w:val="center"/>
          </w:tcPr>
          <w:p w14:paraId="174DAF39" w14:textId="77777777" w:rsidR="009A254C" w:rsidRPr="008E06D8" w:rsidRDefault="009A254C" w:rsidP="008E06D8">
            <w:pPr>
              <w:spacing w:line="240" w:lineRule="auto"/>
              <w:ind w:left="0"/>
              <w:rPr>
                <w:b/>
                <w:sz w:val="20"/>
                <w:szCs w:val="20"/>
              </w:rPr>
            </w:pPr>
            <w:r w:rsidRPr="008E06D8">
              <w:rPr>
                <w:b/>
                <w:sz w:val="20"/>
                <w:szCs w:val="20"/>
              </w:rPr>
              <w:t>Activit</w:t>
            </w:r>
            <w:r w:rsidR="00C23C2C">
              <w:rPr>
                <w:b/>
                <w:sz w:val="20"/>
                <w:szCs w:val="20"/>
              </w:rPr>
              <w:t>y Description</w:t>
            </w:r>
          </w:p>
        </w:tc>
        <w:tc>
          <w:tcPr>
            <w:tcW w:w="2835" w:type="dxa"/>
            <w:tcBorders>
              <w:bottom w:val="single" w:sz="4" w:space="0" w:color="auto"/>
            </w:tcBorders>
            <w:shd w:val="clear" w:color="auto" w:fill="D9D9D9" w:themeFill="background1" w:themeFillShade="D9"/>
            <w:vAlign w:val="center"/>
          </w:tcPr>
          <w:p w14:paraId="1A47CABE" w14:textId="77777777" w:rsidR="009A254C" w:rsidRPr="008E06D8" w:rsidRDefault="009A254C" w:rsidP="008E06D8">
            <w:pPr>
              <w:spacing w:line="240" w:lineRule="auto"/>
              <w:ind w:left="0"/>
              <w:jc w:val="center"/>
              <w:rPr>
                <w:b/>
                <w:sz w:val="20"/>
                <w:szCs w:val="20"/>
              </w:rPr>
            </w:pPr>
            <w:r w:rsidRPr="008E06D8">
              <w:rPr>
                <w:b/>
                <w:sz w:val="20"/>
                <w:szCs w:val="20"/>
              </w:rPr>
              <w:t>Output</w:t>
            </w:r>
          </w:p>
        </w:tc>
      </w:tr>
      <w:tr w:rsidR="008A09D7" w:rsidRPr="008E06D8" w14:paraId="38DCCE0F" w14:textId="77777777" w:rsidTr="4E9AB62F">
        <w:tc>
          <w:tcPr>
            <w:tcW w:w="851" w:type="dxa"/>
          </w:tcPr>
          <w:p w14:paraId="6F10EB2D" w14:textId="77777777" w:rsidR="008A09D7" w:rsidRPr="00621183" w:rsidRDefault="0050645D" w:rsidP="000E58B3">
            <w:pPr>
              <w:ind w:left="0"/>
              <w:jc w:val="center"/>
              <w:rPr>
                <w:rFonts w:cs="Arial"/>
                <w:b/>
                <w:sz w:val="20"/>
                <w:szCs w:val="20"/>
              </w:rPr>
            </w:pPr>
            <w:r>
              <w:rPr>
                <w:rFonts w:cs="Arial"/>
                <w:b/>
                <w:sz w:val="20"/>
                <w:szCs w:val="20"/>
              </w:rPr>
              <w:t>1</w:t>
            </w:r>
          </w:p>
        </w:tc>
        <w:tc>
          <w:tcPr>
            <w:tcW w:w="4389" w:type="dxa"/>
          </w:tcPr>
          <w:p w14:paraId="771B1814" w14:textId="20E36A74" w:rsidR="008A09D7" w:rsidRPr="00B039BD" w:rsidRDefault="00BB1281" w:rsidP="001965B9">
            <w:pPr>
              <w:ind w:left="0"/>
              <w:rPr>
                <w:rFonts w:cs="Arial"/>
                <w:b/>
                <w:sz w:val="20"/>
                <w:szCs w:val="20"/>
                <w:u w:val="single"/>
              </w:rPr>
            </w:pPr>
            <w:r w:rsidRPr="00B039BD">
              <w:rPr>
                <w:rFonts w:cs="Arial"/>
                <w:b/>
                <w:sz w:val="20"/>
                <w:szCs w:val="20"/>
                <w:u w:val="single"/>
              </w:rPr>
              <w:t xml:space="preserve">Project Initiation </w:t>
            </w:r>
          </w:p>
          <w:p w14:paraId="3D7C0CC6" w14:textId="77777777" w:rsidR="005072B4" w:rsidRDefault="005072B4" w:rsidP="004668E5">
            <w:pPr>
              <w:spacing w:after="160"/>
              <w:ind w:left="0"/>
              <w:rPr>
                <w:rFonts w:cs="Arial"/>
                <w:bCs/>
                <w:sz w:val="20"/>
                <w:szCs w:val="20"/>
              </w:rPr>
            </w:pPr>
            <w:r w:rsidRPr="005072B4">
              <w:rPr>
                <w:rFonts w:cs="Arial"/>
                <w:bCs/>
                <w:sz w:val="20"/>
                <w:szCs w:val="20"/>
              </w:rPr>
              <w:t xml:space="preserve">Paniani Products will develop a range of concepts aimed at increasing strength while reducing cost and will submit these to Doggy Dog World for review. </w:t>
            </w:r>
          </w:p>
          <w:p w14:paraId="78426373" w14:textId="77777777" w:rsidR="00F528C2" w:rsidRDefault="005072B4" w:rsidP="004668E5">
            <w:pPr>
              <w:spacing w:after="160"/>
              <w:ind w:left="0"/>
              <w:rPr>
                <w:rFonts w:cs="Arial"/>
                <w:bCs/>
                <w:sz w:val="20"/>
                <w:szCs w:val="20"/>
              </w:rPr>
            </w:pPr>
            <w:r w:rsidRPr="005072B4">
              <w:rPr>
                <w:rFonts w:cs="Arial"/>
                <w:bCs/>
                <w:sz w:val="20"/>
                <w:szCs w:val="20"/>
              </w:rPr>
              <w:t xml:space="preserve">Following the review, both parties will work collaboratively to select the most suitable option or identify alternative solutions that meet the stated requirements. </w:t>
            </w:r>
          </w:p>
          <w:p w14:paraId="0A3F0CED" w14:textId="4A2E9622" w:rsidR="007B7533" w:rsidRPr="00595605" w:rsidRDefault="005072B4" w:rsidP="004668E5">
            <w:pPr>
              <w:spacing w:after="160"/>
              <w:ind w:left="0"/>
              <w:rPr>
                <w:rFonts w:cs="Arial"/>
                <w:bCs/>
                <w:sz w:val="20"/>
                <w:szCs w:val="20"/>
              </w:rPr>
            </w:pPr>
            <w:r w:rsidRPr="005072B4">
              <w:rPr>
                <w:rFonts w:cs="Arial"/>
                <w:bCs/>
                <w:sz w:val="20"/>
                <w:szCs w:val="20"/>
              </w:rPr>
              <w:t>This process may require several iterations before an agreed approach is reached.</w:t>
            </w:r>
          </w:p>
        </w:tc>
        <w:tc>
          <w:tcPr>
            <w:tcW w:w="2835" w:type="dxa"/>
          </w:tcPr>
          <w:p w14:paraId="2FDF90CD" w14:textId="77777777" w:rsidR="008A09D7" w:rsidRDefault="008A09D7" w:rsidP="001965B9">
            <w:pPr>
              <w:pStyle w:val="ListParagraph"/>
              <w:spacing w:after="160"/>
              <w:ind w:left="332"/>
              <w:rPr>
                <w:rFonts w:cs="Arial"/>
                <w:sz w:val="20"/>
                <w:szCs w:val="20"/>
              </w:rPr>
            </w:pPr>
          </w:p>
          <w:p w14:paraId="72A53A15" w14:textId="20FE5A29" w:rsidR="0084259A" w:rsidRPr="00F92F65" w:rsidRDefault="0084259A" w:rsidP="0084259A">
            <w:pPr>
              <w:pStyle w:val="ListParagraph"/>
              <w:spacing w:after="160"/>
              <w:ind w:left="3240"/>
              <w:rPr>
                <w:rFonts w:cs="Arial"/>
                <w:sz w:val="20"/>
                <w:szCs w:val="20"/>
              </w:rPr>
            </w:pPr>
          </w:p>
          <w:p w14:paraId="44436C3C" w14:textId="77777777" w:rsidR="00A30122" w:rsidRDefault="00A30122" w:rsidP="001D297E">
            <w:pPr>
              <w:pStyle w:val="ListParagraph"/>
              <w:numPr>
                <w:ilvl w:val="0"/>
                <w:numId w:val="2"/>
              </w:numPr>
              <w:spacing w:after="160"/>
              <w:ind w:left="360"/>
              <w:rPr>
                <w:rFonts w:cs="Arial"/>
                <w:sz w:val="20"/>
                <w:szCs w:val="20"/>
              </w:rPr>
            </w:pPr>
            <w:r>
              <w:rPr>
                <w:rFonts w:cs="Arial"/>
                <w:sz w:val="20"/>
                <w:szCs w:val="20"/>
              </w:rPr>
              <w:t>New concept ideas for meeting strength and cost requirements</w:t>
            </w:r>
          </w:p>
          <w:p w14:paraId="149FB46B" w14:textId="50BB80A7" w:rsidR="00BF7500" w:rsidRPr="00F92F65" w:rsidRDefault="00CD02DE" w:rsidP="001D297E">
            <w:pPr>
              <w:pStyle w:val="ListParagraph"/>
              <w:numPr>
                <w:ilvl w:val="0"/>
                <w:numId w:val="2"/>
              </w:numPr>
              <w:spacing w:after="160"/>
              <w:ind w:left="360"/>
              <w:rPr>
                <w:rFonts w:cs="Arial"/>
                <w:sz w:val="20"/>
                <w:szCs w:val="20"/>
              </w:rPr>
            </w:pPr>
            <w:r>
              <w:rPr>
                <w:rFonts w:cs="Arial"/>
                <w:sz w:val="20"/>
                <w:szCs w:val="20"/>
              </w:rPr>
              <w:t>Agreement on concept design to be brought forward</w:t>
            </w:r>
          </w:p>
          <w:p w14:paraId="52D698C7" w14:textId="77596BEA" w:rsidR="0022543C" w:rsidRPr="00F92F65" w:rsidRDefault="00CD02DE" w:rsidP="001D297E">
            <w:pPr>
              <w:pStyle w:val="ListParagraph"/>
              <w:numPr>
                <w:ilvl w:val="0"/>
                <w:numId w:val="2"/>
              </w:numPr>
              <w:spacing w:after="160"/>
              <w:ind w:left="360"/>
              <w:rPr>
                <w:rFonts w:cs="Arial"/>
                <w:sz w:val="20"/>
                <w:szCs w:val="20"/>
              </w:rPr>
            </w:pPr>
            <w:r>
              <w:rPr>
                <w:rFonts w:cs="Arial"/>
                <w:sz w:val="20"/>
                <w:szCs w:val="20"/>
              </w:rPr>
              <w:t>List of requirements for qualification of the parts</w:t>
            </w:r>
          </w:p>
          <w:p w14:paraId="7CF75DF7" w14:textId="2611A7FF" w:rsidR="00F92F65" w:rsidRPr="00F92F65" w:rsidRDefault="00396AA5" w:rsidP="001D297E">
            <w:pPr>
              <w:pStyle w:val="ListParagraph"/>
              <w:numPr>
                <w:ilvl w:val="0"/>
                <w:numId w:val="2"/>
              </w:numPr>
              <w:spacing w:after="160"/>
              <w:ind w:left="360"/>
              <w:rPr>
                <w:rFonts w:cs="Arial"/>
                <w:sz w:val="20"/>
                <w:szCs w:val="20"/>
              </w:rPr>
            </w:pPr>
            <w:r>
              <w:rPr>
                <w:rFonts w:cs="Arial"/>
                <w:sz w:val="20"/>
                <w:szCs w:val="20"/>
              </w:rPr>
              <w:t xml:space="preserve">Preliminary </w:t>
            </w:r>
            <w:r w:rsidR="00F92F65" w:rsidRPr="00F92F65">
              <w:rPr>
                <w:rFonts w:cs="Arial"/>
                <w:sz w:val="20"/>
                <w:szCs w:val="20"/>
              </w:rPr>
              <w:t xml:space="preserve">Risk watchlist </w:t>
            </w:r>
          </w:p>
        </w:tc>
      </w:tr>
      <w:tr w:rsidR="0050645D" w:rsidRPr="008E06D8" w14:paraId="6CF6CC99" w14:textId="77777777" w:rsidTr="4E9AB62F">
        <w:tc>
          <w:tcPr>
            <w:tcW w:w="851" w:type="dxa"/>
          </w:tcPr>
          <w:p w14:paraId="09D9DCB6" w14:textId="77777777" w:rsidR="0050645D" w:rsidRDefault="00BF7500" w:rsidP="00BF7500">
            <w:pPr>
              <w:ind w:left="0"/>
              <w:jc w:val="center"/>
              <w:rPr>
                <w:rFonts w:cs="Arial"/>
                <w:b/>
                <w:sz w:val="20"/>
                <w:szCs w:val="20"/>
              </w:rPr>
            </w:pPr>
            <w:r>
              <w:rPr>
                <w:rFonts w:cs="Arial"/>
                <w:b/>
                <w:sz w:val="20"/>
                <w:szCs w:val="20"/>
              </w:rPr>
              <w:t>2</w:t>
            </w:r>
          </w:p>
        </w:tc>
        <w:tc>
          <w:tcPr>
            <w:tcW w:w="4389" w:type="dxa"/>
          </w:tcPr>
          <w:p w14:paraId="57F9F365" w14:textId="4B3E31FD" w:rsidR="00CD02DE" w:rsidRDefault="00CD02DE" w:rsidP="007B7B00">
            <w:pPr>
              <w:ind w:left="0"/>
              <w:rPr>
                <w:rFonts w:cs="Arial"/>
                <w:b/>
                <w:sz w:val="20"/>
                <w:szCs w:val="20"/>
                <w:u w:val="single"/>
              </w:rPr>
            </w:pPr>
            <w:r>
              <w:rPr>
                <w:rFonts w:cs="Arial"/>
                <w:b/>
                <w:sz w:val="20"/>
                <w:szCs w:val="20"/>
                <w:u w:val="single"/>
              </w:rPr>
              <w:t>Detailed design</w:t>
            </w:r>
          </w:p>
          <w:p w14:paraId="1D9A7B18" w14:textId="68EEF838" w:rsidR="00CD02DE" w:rsidRPr="00CD02DE" w:rsidRDefault="00BA2F37" w:rsidP="007B7B00">
            <w:pPr>
              <w:ind w:left="0"/>
              <w:rPr>
                <w:rFonts w:cs="Arial"/>
                <w:bCs/>
                <w:sz w:val="20"/>
                <w:szCs w:val="20"/>
              </w:rPr>
            </w:pPr>
            <w:r w:rsidRPr="00BA2F37">
              <w:rPr>
                <w:rFonts w:cs="Arial"/>
                <w:bCs/>
                <w:sz w:val="20"/>
                <w:szCs w:val="20"/>
              </w:rPr>
              <w:t>Paniani Products will redesign the Puppy Dock ramp using CAD best-practice methodologies and incorporating Design for Manufacturability (DFM) principles. The concept agreed in Activity 1 will be developed into a fully defined engineering design.</w:t>
            </w:r>
          </w:p>
        </w:tc>
        <w:tc>
          <w:tcPr>
            <w:tcW w:w="2835" w:type="dxa"/>
          </w:tcPr>
          <w:p w14:paraId="34B34054" w14:textId="7F7A0B3F" w:rsidR="00C208B8" w:rsidRDefault="001E06B8" w:rsidP="001D297E">
            <w:pPr>
              <w:pStyle w:val="ListParagraph"/>
              <w:numPr>
                <w:ilvl w:val="0"/>
                <w:numId w:val="4"/>
              </w:numPr>
              <w:ind w:left="317" w:hanging="283"/>
              <w:rPr>
                <w:rFonts w:cs="Arial"/>
                <w:sz w:val="20"/>
                <w:szCs w:val="20"/>
              </w:rPr>
            </w:pPr>
            <w:r>
              <w:rPr>
                <w:rFonts w:cs="Arial"/>
                <w:sz w:val="20"/>
                <w:szCs w:val="20"/>
              </w:rPr>
              <w:t xml:space="preserve">3D CAD </w:t>
            </w:r>
            <w:proofErr w:type="spellStart"/>
            <w:r>
              <w:rPr>
                <w:rFonts w:cs="Arial"/>
                <w:sz w:val="20"/>
                <w:szCs w:val="20"/>
              </w:rPr>
              <w:t>Datapack</w:t>
            </w:r>
            <w:proofErr w:type="spellEnd"/>
          </w:p>
          <w:p w14:paraId="2BBB61DE" w14:textId="276BCA29" w:rsidR="001E06B8" w:rsidRDefault="001E06B8" w:rsidP="001D297E">
            <w:pPr>
              <w:pStyle w:val="ListParagraph"/>
              <w:numPr>
                <w:ilvl w:val="0"/>
                <w:numId w:val="4"/>
              </w:numPr>
              <w:ind w:left="317" w:hanging="283"/>
              <w:rPr>
                <w:rFonts w:cs="Arial"/>
                <w:sz w:val="20"/>
                <w:szCs w:val="20"/>
              </w:rPr>
            </w:pPr>
            <w:r>
              <w:rPr>
                <w:rFonts w:cs="Arial"/>
                <w:sz w:val="20"/>
                <w:szCs w:val="20"/>
              </w:rPr>
              <w:t>2D manufacturing drawings</w:t>
            </w:r>
          </w:p>
          <w:p w14:paraId="0964D81F" w14:textId="4F34081F" w:rsidR="0001124D" w:rsidRDefault="0001124D" w:rsidP="001D297E">
            <w:pPr>
              <w:pStyle w:val="ListParagraph"/>
              <w:numPr>
                <w:ilvl w:val="0"/>
                <w:numId w:val="4"/>
              </w:numPr>
              <w:ind w:left="317" w:hanging="283"/>
              <w:rPr>
                <w:rFonts w:cs="Arial"/>
                <w:sz w:val="20"/>
                <w:szCs w:val="20"/>
              </w:rPr>
            </w:pPr>
            <w:r>
              <w:rPr>
                <w:rFonts w:cs="Arial"/>
                <w:sz w:val="20"/>
                <w:szCs w:val="20"/>
              </w:rPr>
              <w:t xml:space="preserve">DFM report </w:t>
            </w:r>
          </w:p>
          <w:p w14:paraId="1EA72860" w14:textId="340CD27D" w:rsidR="0001124D" w:rsidRDefault="0001124D" w:rsidP="001D297E">
            <w:pPr>
              <w:pStyle w:val="ListParagraph"/>
              <w:numPr>
                <w:ilvl w:val="0"/>
                <w:numId w:val="4"/>
              </w:numPr>
              <w:ind w:left="317" w:hanging="283"/>
              <w:rPr>
                <w:rFonts w:cs="Arial"/>
                <w:sz w:val="20"/>
                <w:szCs w:val="20"/>
              </w:rPr>
            </w:pPr>
            <w:r>
              <w:rPr>
                <w:rFonts w:cs="Arial"/>
                <w:sz w:val="20"/>
                <w:szCs w:val="20"/>
              </w:rPr>
              <w:t>SOP documents</w:t>
            </w:r>
          </w:p>
          <w:p w14:paraId="4A7105C2" w14:textId="61503F15" w:rsidR="009C6998" w:rsidRPr="007E2EAC" w:rsidRDefault="009C6998" w:rsidP="001E06B8">
            <w:pPr>
              <w:pStyle w:val="ListParagraph"/>
              <w:ind w:left="317"/>
              <w:rPr>
                <w:rFonts w:cs="Arial"/>
                <w:sz w:val="20"/>
                <w:szCs w:val="20"/>
              </w:rPr>
            </w:pPr>
          </w:p>
        </w:tc>
      </w:tr>
      <w:tr w:rsidR="005617A1" w:rsidRPr="008E06D8" w14:paraId="6B48E7E1" w14:textId="77777777" w:rsidTr="4E9AB62F">
        <w:tc>
          <w:tcPr>
            <w:tcW w:w="851" w:type="dxa"/>
          </w:tcPr>
          <w:p w14:paraId="531403B7" w14:textId="77777777" w:rsidR="005617A1" w:rsidRDefault="005617A1" w:rsidP="005617A1">
            <w:pPr>
              <w:ind w:left="0"/>
              <w:jc w:val="center"/>
              <w:rPr>
                <w:rFonts w:cs="Arial"/>
                <w:b/>
                <w:sz w:val="20"/>
                <w:szCs w:val="20"/>
              </w:rPr>
            </w:pPr>
            <w:r>
              <w:rPr>
                <w:rFonts w:cs="Arial"/>
                <w:b/>
                <w:sz w:val="20"/>
                <w:szCs w:val="20"/>
              </w:rPr>
              <w:t>3</w:t>
            </w:r>
          </w:p>
        </w:tc>
        <w:tc>
          <w:tcPr>
            <w:tcW w:w="4389" w:type="dxa"/>
          </w:tcPr>
          <w:p w14:paraId="03FE1C04" w14:textId="77777777" w:rsidR="005617A1" w:rsidRDefault="001E06B8" w:rsidP="005617A1">
            <w:pPr>
              <w:ind w:left="0"/>
              <w:rPr>
                <w:rFonts w:cs="Arial"/>
                <w:b/>
                <w:sz w:val="20"/>
                <w:szCs w:val="20"/>
                <w:u w:val="single"/>
              </w:rPr>
            </w:pPr>
            <w:r>
              <w:rPr>
                <w:rFonts w:cs="Arial"/>
                <w:b/>
                <w:sz w:val="20"/>
                <w:szCs w:val="20"/>
                <w:u w:val="single"/>
              </w:rPr>
              <w:t>Prototyping</w:t>
            </w:r>
          </w:p>
          <w:p w14:paraId="41DF6051" w14:textId="0CD6BA05" w:rsidR="001E06B8" w:rsidRPr="001E06B8" w:rsidRDefault="00BA2F37" w:rsidP="005617A1">
            <w:pPr>
              <w:ind w:left="0"/>
              <w:rPr>
                <w:rFonts w:cs="Arial"/>
                <w:bCs/>
                <w:sz w:val="20"/>
                <w:szCs w:val="20"/>
              </w:rPr>
            </w:pPr>
            <w:r w:rsidRPr="00BA2F37">
              <w:rPr>
                <w:rFonts w:cs="Arial"/>
                <w:bCs/>
                <w:sz w:val="20"/>
                <w:szCs w:val="20"/>
              </w:rPr>
              <w:t>Following review and approval of the detailed design, Doggy Dog World will procure a prototype set of parts (with Paniani Products providing procurement support if required). Material selection will be carefully managed to ensure prototype performance is representative of the final production product. Functional testing will be conducted and results assessed.</w:t>
            </w:r>
          </w:p>
        </w:tc>
        <w:tc>
          <w:tcPr>
            <w:tcW w:w="2835" w:type="dxa"/>
          </w:tcPr>
          <w:p w14:paraId="6A8A750A" w14:textId="2A5B415A" w:rsidR="00C17E75" w:rsidRDefault="001E06B8" w:rsidP="00C17E75">
            <w:pPr>
              <w:pStyle w:val="ListParagraph"/>
              <w:keepNext/>
              <w:numPr>
                <w:ilvl w:val="0"/>
                <w:numId w:val="4"/>
              </w:numPr>
              <w:ind w:left="317" w:hanging="283"/>
              <w:rPr>
                <w:rFonts w:cs="Arial"/>
                <w:sz w:val="20"/>
                <w:szCs w:val="20"/>
              </w:rPr>
            </w:pPr>
            <w:r>
              <w:rPr>
                <w:rFonts w:cs="Arial"/>
                <w:sz w:val="20"/>
                <w:szCs w:val="20"/>
              </w:rPr>
              <w:t>Assessment report by Paniani</w:t>
            </w:r>
          </w:p>
          <w:p w14:paraId="5CB8E316" w14:textId="47B120A7" w:rsidR="00C17E75" w:rsidRPr="00A15FE0" w:rsidRDefault="001E06B8" w:rsidP="00C17E75">
            <w:pPr>
              <w:pStyle w:val="ListParagraph"/>
              <w:keepNext/>
              <w:numPr>
                <w:ilvl w:val="0"/>
                <w:numId w:val="4"/>
              </w:numPr>
              <w:ind w:left="317" w:hanging="283"/>
              <w:rPr>
                <w:rFonts w:cs="Arial"/>
                <w:sz w:val="20"/>
                <w:szCs w:val="20"/>
              </w:rPr>
            </w:pPr>
            <w:r>
              <w:rPr>
                <w:rFonts w:cs="Arial"/>
                <w:sz w:val="20"/>
                <w:szCs w:val="20"/>
              </w:rPr>
              <w:t>Implementation of any required changes to the CAD model</w:t>
            </w:r>
            <w:r w:rsidR="007A72E8">
              <w:rPr>
                <w:rFonts w:cs="Arial"/>
                <w:sz w:val="20"/>
                <w:szCs w:val="20"/>
              </w:rPr>
              <w:t xml:space="preserve"> and other technical specification</w:t>
            </w:r>
          </w:p>
          <w:p w14:paraId="317EDF4A" w14:textId="6F4DF623" w:rsidR="005617A1" w:rsidRPr="007E2EAC" w:rsidRDefault="001E06B8" w:rsidP="00022941">
            <w:pPr>
              <w:pStyle w:val="ListParagraph"/>
              <w:keepNext/>
              <w:numPr>
                <w:ilvl w:val="0"/>
                <w:numId w:val="4"/>
              </w:numPr>
              <w:ind w:left="317" w:hanging="283"/>
              <w:rPr>
                <w:rFonts w:cs="Arial"/>
                <w:sz w:val="20"/>
                <w:szCs w:val="20"/>
              </w:rPr>
            </w:pPr>
            <w:r>
              <w:rPr>
                <w:rFonts w:cs="Arial"/>
                <w:sz w:val="20"/>
                <w:szCs w:val="20"/>
              </w:rPr>
              <w:t>Confirmation of tooling and production cost</w:t>
            </w:r>
          </w:p>
        </w:tc>
      </w:tr>
      <w:tr w:rsidR="005617A1" w:rsidRPr="008E06D8" w14:paraId="21C17578" w14:textId="77777777" w:rsidTr="4E9AB62F">
        <w:tc>
          <w:tcPr>
            <w:tcW w:w="851" w:type="dxa"/>
          </w:tcPr>
          <w:p w14:paraId="66F4A64F" w14:textId="46B06630" w:rsidR="005617A1" w:rsidRPr="006255F0" w:rsidRDefault="00AB01F8" w:rsidP="005617A1">
            <w:pPr>
              <w:ind w:left="0"/>
              <w:jc w:val="center"/>
              <w:rPr>
                <w:rFonts w:cs="Arial"/>
                <w:b/>
                <w:sz w:val="20"/>
                <w:szCs w:val="20"/>
              </w:rPr>
            </w:pPr>
            <w:r w:rsidRPr="006255F0">
              <w:rPr>
                <w:rFonts w:cs="Arial"/>
                <w:b/>
                <w:sz w:val="20"/>
                <w:szCs w:val="20"/>
              </w:rPr>
              <w:t>4</w:t>
            </w:r>
          </w:p>
        </w:tc>
        <w:tc>
          <w:tcPr>
            <w:tcW w:w="4389" w:type="dxa"/>
          </w:tcPr>
          <w:p w14:paraId="529D2367" w14:textId="059E9D7F" w:rsidR="005617A1" w:rsidRDefault="001E06B8" w:rsidP="005617A1">
            <w:pPr>
              <w:ind w:left="0"/>
              <w:rPr>
                <w:rFonts w:cs="Arial"/>
                <w:b/>
                <w:sz w:val="20"/>
                <w:szCs w:val="20"/>
                <w:u w:val="single"/>
              </w:rPr>
            </w:pPr>
            <w:r>
              <w:rPr>
                <w:rFonts w:cs="Arial"/>
                <w:b/>
                <w:sz w:val="20"/>
                <w:szCs w:val="20"/>
                <w:u w:val="single"/>
              </w:rPr>
              <w:t>Tooling</w:t>
            </w:r>
          </w:p>
          <w:p w14:paraId="3B1EE0A6" w14:textId="37657437" w:rsidR="005617A1" w:rsidRPr="001E06B8" w:rsidRDefault="001E06B8" w:rsidP="001E06B8">
            <w:pPr>
              <w:ind w:left="0"/>
              <w:rPr>
                <w:rFonts w:cs="Arial"/>
                <w:bCs/>
                <w:sz w:val="20"/>
                <w:szCs w:val="20"/>
              </w:rPr>
            </w:pPr>
            <w:r>
              <w:rPr>
                <w:rFonts w:cs="Arial"/>
                <w:bCs/>
                <w:sz w:val="20"/>
                <w:szCs w:val="20"/>
              </w:rPr>
              <w:t xml:space="preserve"> </w:t>
            </w:r>
            <w:r w:rsidR="007A72E8">
              <w:rPr>
                <w:rFonts w:cs="Arial"/>
                <w:bCs/>
                <w:sz w:val="20"/>
                <w:szCs w:val="20"/>
              </w:rPr>
              <w:t>P</w:t>
            </w:r>
            <w:r w:rsidR="00BA2F37" w:rsidRPr="00BA2F37">
              <w:rPr>
                <w:rFonts w:cs="Arial"/>
                <w:bCs/>
                <w:sz w:val="20"/>
                <w:szCs w:val="20"/>
              </w:rPr>
              <w:t>aniani Products will manage the tooling</w:t>
            </w:r>
            <w:r w:rsidR="00295FFE">
              <w:rPr>
                <w:rFonts w:cs="Arial"/>
                <w:bCs/>
                <w:sz w:val="20"/>
                <w:szCs w:val="20"/>
              </w:rPr>
              <w:t xml:space="preserve"> phase</w:t>
            </w:r>
            <w:r w:rsidR="00BA2F37" w:rsidRPr="00BA2F37">
              <w:rPr>
                <w:rFonts w:cs="Arial"/>
                <w:bCs/>
                <w:sz w:val="20"/>
                <w:szCs w:val="20"/>
              </w:rPr>
              <w:t xml:space="preserve"> with a qualified tooling and injection moulding supplier located in Guangdong Province, China. Paniani Products will act as the primary liaison between Doggy Dog World and the manufacturer throughout tooling development </w:t>
            </w:r>
            <w:r w:rsidR="00C830AD">
              <w:rPr>
                <w:rFonts w:cs="Arial"/>
                <w:bCs/>
                <w:sz w:val="20"/>
                <w:szCs w:val="20"/>
              </w:rPr>
              <w:t xml:space="preserve">and </w:t>
            </w:r>
            <w:r w:rsidR="00295FFE">
              <w:rPr>
                <w:rFonts w:cs="Arial"/>
                <w:bCs/>
                <w:sz w:val="20"/>
                <w:szCs w:val="20"/>
              </w:rPr>
              <w:t>parts qualification</w:t>
            </w:r>
            <w:r w:rsidR="00BA2F37" w:rsidRPr="00BA2F37">
              <w:rPr>
                <w:rFonts w:cs="Arial"/>
                <w:bCs/>
                <w:sz w:val="20"/>
                <w:szCs w:val="20"/>
              </w:rPr>
              <w:t xml:space="preserve">. Regular progress reporting will be provided covering tooling design, schedule status, trial outcomes, and technical issues as required. </w:t>
            </w:r>
          </w:p>
        </w:tc>
        <w:tc>
          <w:tcPr>
            <w:tcW w:w="2835" w:type="dxa"/>
          </w:tcPr>
          <w:p w14:paraId="39EF53CD" w14:textId="77777777" w:rsidR="00BA2F37" w:rsidRPr="00BA2F37" w:rsidRDefault="00BA2F37" w:rsidP="005617A1">
            <w:pPr>
              <w:pStyle w:val="ActOutput"/>
              <w:numPr>
                <w:ilvl w:val="0"/>
                <w:numId w:val="17"/>
              </w:numPr>
              <w:ind w:left="325" w:hanging="325"/>
              <w:rPr>
                <w:rFonts w:cs="Arial"/>
                <w:sz w:val="20"/>
                <w:szCs w:val="20"/>
              </w:rPr>
            </w:pPr>
            <w:r w:rsidRPr="00BA2F37">
              <w:rPr>
                <w:sz w:val="20"/>
                <w:szCs w:val="20"/>
              </w:rPr>
              <w:t>Plastic tooling completed as per Appendix 1</w:t>
            </w:r>
          </w:p>
          <w:p w14:paraId="552ECC81" w14:textId="77777777" w:rsidR="00BA2F37" w:rsidRPr="00BA2F37" w:rsidRDefault="00BA2F37" w:rsidP="005617A1">
            <w:pPr>
              <w:pStyle w:val="ActOutput"/>
              <w:numPr>
                <w:ilvl w:val="0"/>
                <w:numId w:val="17"/>
              </w:numPr>
              <w:ind w:left="325" w:hanging="325"/>
              <w:rPr>
                <w:rFonts w:cs="Arial"/>
                <w:sz w:val="20"/>
                <w:szCs w:val="20"/>
              </w:rPr>
            </w:pPr>
            <w:r w:rsidRPr="00BA2F37">
              <w:rPr>
                <w:sz w:val="20"/>
                <w:szCs w:val="20"/>
              </w:rPr>
              <w:t>Weekly progress and status reports</w:t>
            </w:r>
          </w:p>
          <w:p w14:paraId="0E277FCF" w14:textId="77777777" w:rsidR="00BA2F37" w:rsidRPr="00BA2F37" w:rsidRDefault="00BA2F37" w:rsidP="005617A1">
            <w:pPr>
              <w:pStyle w:val="ActOutput"/>
              <w:numPr>
                <w:ilvl w:val="0"/>
                <w:numId w:val="17"/>
              </w:numPr>
              <w:ind w:left="325" w:hanging="325"/>
              <w:rPr>
                <w:rFonts w:cs="Arial"/>
                <w:sz w:val="20"/>
                <w:szCs w:val="20"/>
              </w:rPr>
            </w:pPr>
            <w:r w:rsidRPr="00BA2F37">
              <w:rPr>
                <w:sz w:val="20"/>
                <w:szCs w:val="20"/>
              </w:rPr>
              <w:t>Qualification documentation (FAI through to final approval)</w:t>
            </w:r>
          </w:p>
          <w:p w14:paraId="49ECF009" w14:textId="69714F6F" w:rsidR="001F03B1" w:rsidRPr="00C80A97" w:rsidRDefault="001F03B1" w:rsidP="00FA2FF6">
            <w:pPr>
              <w:pStyle w:val="ActOutput"/>
              <w:ind w:left="325"/>
              <w:rPr>
                <w:rFonts w:cs="Arial"/>
                <w:sz w:val="20"/>
                <w:szCs w:val="20"/>
              </w:rPr>
            </w:pPr>
          </w:p>
        </w:tc>
      </w:tr>
    </w:tbl>
    <w:p w14:paraId="368649F0" w14:textId="77777777" w:rsidR="009A7450" w:rsidRDefault="009A7450" w:rsidP="009A7450">
      <w:pPr>
        <w:pStyle w:val="Heading1"/>
        <w:numPr>
          <w:ilvl w:val="0"/>
          <w:numId w:val="0"/>
        </w:numPr>
        <w:spacing w:before="360"/>
        <w:ind w:left="567"/>
      </w:pPr>
    </w:p>
    <w:p w14:paraId="15C43B29" w14:textId="346A1023" w:rsidR="004548D2" w:rsidRPr="00F528C2" w:rsidRDefault="00DF1728" w:rsidP="00F528C2">
      <w:pPr>
        <w:pStyle w:val="Heading1"/>
      </w:pPr>
      <w:r>
        <w:br w:type="page"/>
      </w:r>
      <w:r w:rsidR="004548D2" w:rsidRPr="00857521">
        <w:lastRenderedPageBreak/>
        <w:t>Schedule</w:t>
      </w:r>
    </w:p>
    <w:p w14:paraId="241E6113" w14:textId="6F6D7485" w:rsidR="005053DF" w:rsidRPr="005053DF" w:rsidRDefault="005053DF" w:rsidP="005053DF">
      <w:pPr>
        <w:ind w:left="567" w:right="-306"/>
      </w:pPr>
      <w:r w:rsidRPr="005053DF">
        <w:t xml:space="preserve">The program of work outlined in this proposal is expected to commence </w:t>
      </w:r>
      <w:r>
        <w:t>up</w:t>
      </w:r>
      <w:r w:rsidRPr="005053DF">
        <w:t xml:space="preserve">on </w:t>
      </w:r>
      <w:r>
        <w:t xml:space="preserve">authorisation </w:t>
      </w:r>
      <w:r w:rsidRPr="005053DF">
        <w:t xml:space="preserve">and be completed over a period of </w:t>
      </w:r>
      <w:r w:rsidR="00A14DB1">
        <w:t>1</w:t>
      </w:r>
      <w:r w:rsidR="009A7450">
        <w:t xml:space="preserve"> month</w:t>
      </w:r>
      <w:r w:rsidR="00A14DB1">
        <w:t xml:space="preserve"> for Phase 0 and on-going for Phase 1</w:t>
      </w:r>
      <w:r w:rsidRPr="005053DF">
        <w:t xml:space="preserve">. </w:t>
      </w:r>
    </w:p>
    <w:p w14:paraId="3C7ECCD3" w14:textId="77777777" w:rsidR="004548D2" w:rsidRDefault="004548D2" w:rsidP="004548D2">
      <w:pPr>
        <w:ind w:left="567" w:right="-306"/>
      </w:pPr>
    </w:p>
    <w:p w14:paraId="65134E01" w14:textId="77777777" w:rsidR="004548D2" w:rsidRDefault="004548D2" w:rsidP="007E3515">
      <w:pPr>
        <w:ind w:left="0" w:right="-306"/>
      </w:pPr>
    </w:p>
    <w:p w14:paraId="20F309D3" w14:textId="77777777" w:rsidR="00210AFE" w:rsidRDefault="00210AFE" w:rsidP="008E3F16">
      <w:pPr>
        <w:keepNext/>
        <w:ind w:left="567" w:right="-306"/>
      </w:pPr>
    </w:p>
    <w:p w14:paraId="72531DBB" w14:textId="5B0FA808" w:rsidR="00D92532" w:rsidRPr="00D92532" w:rsidRDefault="00AD126D" w:rsidP="00D92532">
      <w:pPr>
        <w:pStyle w:val="Heading1"/>
      </w:pPr>
      <w:r w:rsidRPr="00857521">
        <w:t>Budget</w:t>
      </w:r>
      <w:r w:rsidR="004D3EFB" w:rsidRPr="008E06D8">
        <w:t xml:space="preserve"> </w:t>
      </w:r>
    </w:p>
    <w:p w14:paraId="43185B1C" w14:textId="0DCA6EB3" w:rsidR="001E06B8" w:rsidRDefault="001E06B8" w:rsidP="00A14DB1">
      <w:pPr>
        <w:ind w:left="567"/>
      </w:pPr>
      <w:r>
        <w:t>The total estimate for the 2 phases of work as outlined above is:</w:t>
      </w:r>
    </w:p>
    <w:p w14:paraId="4E4378ED" w14:textId="77777777" w:rsidR="00D92532" w:rsidRPr="001740A8" w:rsidRDefault="00D92532" w:rsidP="00251F6B">
      <w:pPr>
        <w:ind w:left="0"/>
      </w:pPr>
    </w:p>
    <w:p w14:paraId="1A3E45B8" w14:textId="3E0ED0E3" w:rsidR="00AD126D" w:rsidRDefault="00224A95" w:rsidP="00A60997">
      <w:pPr>
        <w:pStyle w:val="Heading2"/>
      </w:pPr>
      <w:r>
        <w:t>Phase 0 budget estimate</w:t>
      </w:r>
    </w:p>
    <w:p w14:paraId="15888CC4" w14:textId="11713F61" w:rsidR="00BF72DE" w:rsidRPr="00BF72DE" w:rsidRDefault="00BF72DE" w:rsidP="00BF72DE">
      <w:pPr>
        <w:pStyle w:val="Caption"/>
        <w:ind w:left="1134"/>
      </w:pPr>
    </w:p>
    <w:tbl>
      <w:tblPr>
        <w:tblW w:w="7797" w:type="dxa"/>
        <w:tblInd w:w="1271" w:type="dxa"/>
        <w:tblLayout w:type="fixed"/>
        <w:tblCellMar>
          <w:left w:w="0" w:type="dxa"/>
          <w:right w:w="0" w:type="dxa"/>
        </w:tblCellMar>
        <w:tblLook w:val="0620" w:firstRow="1" w:lastRow="0" w:firstColumn="0" w:lastColumn="0" w:noHBand="1" w:noVBand="1"/>
      </w:tblPr>
      <w:tblGrid>
        <w:gridCol w:w="700"/>
        <w:gridCol w:w="5685"/>
        <w:gridCol w:w="1412"/>
      </w:tblGrid>
      <w:tr w:rsidR="00F62441" w:rsidRPr="00CD1677" w14:paraId="02292FC5" w14:textId="77777777" w:rsidTr="00210AFE">
        <w:trPr>
          <w:trHeight w:val="290"/>
        </w:trPr>
        <w:tc>
          <w:tcPr>
            <w:tcW w:w="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bottom"/>
            <w:hideMark/>
          </w:tcPr>
          <w:p w14:paraId="328CF892" w14:textId="77777777" w:rsidR="00F62441" w:rsidRPr="00CD1677" w:rsidRDefault="00F62441" w:rsidP="00460D22">
            <w:pPr>
              <w:spacing w:line="240" w:lineRule="auto"/>
              <w:ind w:left="0"/>
              <w:jc w:val="center"/>
              <w:textAlignment w:val="bottom"/>
              <w:rPr>
                <w:sz w:val="20"/>
                <w:szCs w:val="20"/>
                <w:lang w:eastAsia="en-AU"/>
              </w:rPr>
            </w:pPr>
            <w:r w:rsidRPr="00CD1677">
              <w:rPr>
                <w:b/>
                <w:bCs/>
                <w:color w:val="000000"/>
                <w:kern w:val="24"/>
                <w:sz w:val="20"/>
                <w:szCs w:val="20"/>
                <w:lang w:eastAsia="en-AU"/>
              </w:rPr>
              <w:t>#</w:t>
            </w:r>
          </w:p>
        </w:tc>
        <w:tc>
          <w:tcPr>
            <w:tcW w:w="56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center"/>
            <w:hideMark/>
          </w:tcPr>
          <w:p w14:paraId="6528C9CF" w14:textId="77777777" w:rsidR="00F62441" w:rsidRPr="00CD1677" w:rsidRDefault="00F62441" w:rsidP="00460D22">
            <w:pPr>
              <w:spacing w:line="240" w:lineRule="auto"/>
              <w:ind w:left="0"/>
              <w:textAlignment w:val="bottom"/>
              <w:rPr>
                <w:sz w:val="20"/>
                <w:szCs w:val="20"/>
                <w:lang w:eastAsia="en-AU"/>
              </w:rPr>
            </w:pPr>
            <w:r w:rsidRPr="00CD1677">
              <w:rPr>
                <w:b/>
                <w:bCs/>
                <w:color w:val="000000"/>
                <w:kern w:val="24"/>
                <w:sz w:val="20"/>
                <w:szCs w:val="20"/>
                <w:lang w:eastAsia="en-AU"/>
              </w:rPr>
              <w:t>Activity</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center"/>
            <w:hideMark/>
          </w:tcPr>
          <w:p w14:paraId="68D3030E" w14:textId="0DD5265A" w:rsidR="00F62441" w:rsidRPr="00CD1677" w:rsidRDefault="00A14DB1" w:rsidP="00460D22">
            <w:pPr>
              <w:spacing w:line="240" w:lineRule="auto"/>
              <w:ind w:left="0"/>
              <w:jc w:val="center"/>
              <w:textAlignment w:val="bottom"/>
              <w:rPr>
                <w:sz w:val="20"/>
                <w:szCs w:val="20"/>
                <w:lang w:eastAsia="en-AU"/>
              </w:rPr>
            </w:pPr>
            <w:r>
              <w:rPr>
                <w:b/>
                <w:bCs/>
                <w:color w:val="000000"/>
                <w:kern w:val="24"/>
                <w:sz w:val="20"/>
                <w:szCs w:val="20"/>
                <w:lang w:eastAsia="en-AU"/>
              </w:rPr>
              <w:t>AU</w:t>
            </w:r>
            <w:r w:rsidR="009B7C0E">
              <w:rPr>
                <w:b/>
                <w:bCs/>
                <w:color w:val="000000"/>
                <w:kern w:val="24"/>
                <w:sz w:val="20"/>
                <w:szCs w:val="20"/>
                <w:lang w:eastAsia="en-AU"/>
              </w:rPr>
              <w:t>D</w:t>
            </w:r>
          </w:p>
        </w:tc>
      </w:tr>
      <w:tr w:rsidR="00F62441" w:rsidRPr="00CD1677" w14:paraId="74486CCB" w14:textId="77777777" w:rsidTr="00210AFE">
        <w:trPr>
          <w:trHeight w:val="276"/>
        </w:trPr>
        <w:tc>
          <w:tcPr>
            <w:tcW w:w="7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011A3977" w14:textId="77777777" w:rsidR="00F62441" w:rsidRPr="00CD1677" w:rsidRDefault="00F62441" w:rsidP="001A218D">
            <w:pPr>
              <w:spacing w:line="240" w:lineRule="auto"/>
              <w:ind w:left="0"/>
              <w:jc w:val="center"/>
              <w:textAlignment w:val="bottom"/>
              <w:rPr>
                <w:sz w:val="20"/>
                <w:szCs w:val="20"/>
                <w:lang w:eastAsia="en-AU"/>
              </w:rPr>
            </w:pPr>
            <w:r w:rsidRPr="00CD1677">
              <w:rPr>
                <w:sz w:val="20"/>
                <w:szCs w:val="20"/>
              </w:rPr>
              <w:t>1</w:t>
            </w:r>
          </w:p>
        </w:tc>
        <w:tc>
          <w:tcPr>
            <w:tcW w:w="568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C9CE2A0" w14:textId="11538147" w:rsidR="00F62441" w:rsidRPr="00AA0A6F" w:rsidRDefault="00AA0A6F" w:rsidP="001A218D">
            <w:pPr>
              <w:spacing w:line="240" w:lineRule="auto"/>
              <w:ind w:left="0"/>
              <w:textAlignment w:val="bottom"/>
              <w:rPr>
                <w:sz w:val="20"/>
                <w:szCs w:val="20"/>
                <w:lang w:eastAsia="en-AU"/>
              </w:rPr>
            </w:pPr>
            <w:r w:rsidRPr="00AA0A6F">
              <w:rPr>
                <w:sz w:val="20"/>
                <w:szCs w:val="20"/>
              </w:rPr>
              <w:t>Project Initiation</w:t>
            </w:r>
          </w:p>
        </w:tc>
        <w:tc>
          <w:tcPr>
            <w:tcW w:w="14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9AEDC5B" w14:textId="42F971CA" w:rsidR="00F62441" w:rsidRPr="00CD1677" w:rsidRDefault="00A14DB1" w:rsidP="008463DB">
            <w:pPr>
              <w:spacing w:line="240" w:lineRule="auto"/>
              <w:ind w:left="0"/>
              <w:jc w:val="center"/>
              <w:textAlignment w:val="bottom"/>
              <w:rPr>
                <w:sz w:val="20"/>
                <w:szCs w:val="20"/>
                <w:lang w:eastAsia="en-AU"/>
              </w:rPr>
            </w:pPr>
            <w:r>
              <w:rPr>
                <w:sz w:val="20"/>
                <w:szCs w:val="20"/>
                <w:lang w:eastAsia="en-AU"/>
              </w:rPr>
              <w:t>FOC</w:t>
            </w:r>
          </w:p>
        </w:tc>
      </w:tr>
      <w:tr w:rsidR="00F62441" w:rsidRPr="00CD1677" w14:paraId="069F0F72" w14:textId="77777777" w:rsidTr="00210AFE">
        <w:trPr>
          <w:trHeight w:val="290"/>
        </w:trPr>
        <w:tc>
          <w:tcPr>
            <w:tcW w:w="7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19828A81" w14:textId="77777777" w:rsidR="00F62441" w:rsidRPr="00CD1677" w:rsidRDefault="00F62441" w:rsidP="001A218D">
            <w:pPr>
              <w:spacing w:line="240" w:lineRule="auto"/>
              <w:ind w:left="0"/>
              <w:jc w:val="center"/>
              <w:textAlignment w:val="bottom"/>
              <w:rPr>
                <w:sz w:val="20"/>
                <w:szCs w:val="20"/>
                <w:lang w:eastAsia="en-AU"/>
              </w:rPr>
            </w:pPr>
            <w:r w:rsidRPr="00CD1677">
              <w:rPr>
                <w:sz w:val="20"/>
                <w:szCs w:val="20"/>
              </w:rPr>
              <w:t>2</w:t>
            </w:r>
          </w:p>
        </w:tc>
        <w:tc>
          <w:tcPr>
            <w:tcW w:w="568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00839ED" w14:textId="13339571" w:rsidR="00F62441" w:rsidRPr="00CD1677" w:rsidRDefault="00A14DB1" w:rsidP="001A218D">
            <w:pPr>
              <w:spacing w:line="240" w:lineRule="auto"/>
              <w:ind w:left="0"/>
              <w:textAlignment w:val="bottom"/>
              <w:rPr>
                <w:sz w:val="20"/>
                <w:szCs w:val="20"/>
                <w:lang w:eastAsia="en-AU"/>
              </w:rPr>
            </w:pPr>
            <w:r>
              <w:rPr>
                <w:sz w:val="20"/>
                <w:szCs w:val="20"/>
              </w:rPr>
              <w:t xml:space="preserve">Detailed </w:t>
            </w:r>
            <w:r w:rsidR="001F2A28">
              <w:rPr>
                <w:sz w:val="20"/>
                <w:szCs w:val="20"/>
              </w:rPr>
              <w:t>design</w:t>
            </w:r>
          </w:p>
        </w:tc>
        <w:tc>
          <w:tcPr>
            <w:tcW w:w="14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6A30261" w14:textId="767746E1" w:rsidR="00F62441" w:rsidRPr="00CD1677" w:rsidRDefault="003B095D" w:rsidP="008463DB">
            <w:pPr>
              <w:spacing w:line="240" w:lineRule="auto"/>
              <w:ind w:left="0"/>
              <w:jc w:val="center"/>
              <w:textAlignment w:val="bottom"/>
              <w:rPr>
                <w:sz w:val="20"/>
                <w:szCs w:val="20"/>
                <w:lang w:eastAsia="en-AU"/>
              </w:rPr>
            </w:pPr>
            <w:r>
              <w:rPr>
                <w:sz w:val="20"/>
                <w:szCs w:val="20"/>
                <w:lang w:eastAsia="en-AU"/>
              </w:rPr>
              <w:t>$</w:t>
            </w:r>
            <w:r w:rsidR="00A14DB1">
              <w:rPr>
                <w:sz w:val="20"/>
                <w:szCs w:val="20"/>
                <w:lang w:eastAsia="en-AU"/>
              </w:rPr>
              <w:t>5</w:t>
            </w:r>
            <w:r>
              <w:rPr>
                <w:sz w:val="20"/>
                <w:szCs w:val="20"/>
                <w:lang w:eastAsia="en-AU"/>
              </w:rPr>
              <w:t>,000</w:t>
            </w:r>
          </w:p>
        </w:tc>
      </w:tr>
      <w:tr w:rsidR="00F62441" w:rsidRPr="00CD1677" w14:paraId="70114033" w14:textId="77777777" w:rsidTr="00210AFE">
        <w:trPr>
          <w:trHeight w:val="276"/>
        </w:trPr>
        <w:tc>
          <w:tcPr>
            <w:tcW w:w="7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67AC08EA" w14:textId="77777777" w:rsidR="00F62441" w:rsidRPr="00487593" w:rsidRDefault="00F62441" w:rsidP="00F62441">
            <w:pPr>
              <w:spacing w:line="240" w:lineRule="auto"/>
              <w:ind w:left="0"/>
              <w:jc w:val="center"/>
              <w:textAlignment w:val="bottom"/>
              <w:rPr>
                <w:b/>
                <w:sz w:val="20"/>
                <w:szCs w:val="20"/>
              </w:rPr>
            </w:pPr>
          </w:p>
        </w:tc>
        <w:tc>
          <w:tcPr>
            <w:tcW w:w="568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4DDEECEC" w14:textId="77777777" w:rsidR="00F62441" w:rsidRPr="00487593" w:rsidRDefault="00F62441" w:rsidP="00F62441">
            <w:pPr>
              <w:spacing w:line="240" w:lineRule="auto"/>
              <w:ind w:left="0"/>
              <w:textAlignment w:val="bottom"/>
              <w:rPr>
                <w:b/>
                <w:sz w:val="20"/>
                <w:szCs w:val="20"/>
              </w:rPr>
            </w:pPr>
            <w:r w:rsidRPr="00487593">
              <w:rPr>
                <w:b/>
                <w:sz w:val="20"/>
                <w:szCs w:val="20"/>
              </w:rPr>
              <w:t>TOTAL</w:t>
            </w:r>
          </w:p>
        </w:tc>
        <w:tc>
          <w:tcPr>
            <w:tcW w:w="14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C33F37F" w14:textId="1BA6D982" w:rsidR="00F62441" w:rsidRPr="00CD1677" w:rsidRDefault="00F62441" w:rsidP="008463DB">
            <w:pPr>
              <w:keepNext/>
              <w:spacing w:line="240" w:lineRule="auto"/>
              <w:ind w:left="0"/>
              <w:jc w:val="center"/>
              <w:textAlignment w:val="bottom"/>
              <w:rPr>
                <w:b/>
                <w:sz w:val="20"/>
                <w:szCs w:val="20"/>
              </w:rPr>
            </w:pPr>
            <w:r w:rsidRPr="00CD1677">
              <w:rPr>
                <w:b/>
                <w:sz w:val="20"/>
                <w:szCs w:val="20"/>
              </w:rPr>
              <w:t>$</w:t>
            </w:r>
            <w:r w:rsidR="00A14DB1">
              <w:rPr>
                <w:b/>
                <w:sz w:val="20"/>
                <w:szCs w:val="20"/>
              </w:rPr>
              <w:t>5,</w:t>
            </w:r>
            <w:r w:rsidR="0096277C">
              <w:rPr>
                <w:b/>
                <w:sz w:val="20"/>
                <w:szCs w:val="20"/>
              </w:rPr>
              <w:t>000</w:t>
            </w:r>
          </w:p>
        </w:tc>
      </w:tr>
    </w:tbl>
    <w:p w14:paraId="6AD4F2D1" w14:textId="1F5BEF57" w:rsidR="00BF72DE" w:rsidRDefault="002A5FF4" w:rsidP="00BF72DE">
      <w:r w:rsidRPr="002A5FF4">
        <w:rPr>
          <w:b/>
          <w:bCs/>
        </w:rPr>
        <w:t>Note</w:t>
      </w:r>
      <w:r>
        <w:t>: Prices are exclusive of GST</w:t>
      </w:r>
    </w:p>
    <w:p w14:paraId="700F1951" w14:textId="77777777" w:rsidR="00DA43A2" w:rsidRPr="00BF72DE" w:rsidRDefault="00DA43A2" w:rsidP="00BF72DE"/>
    <w:p w14:paraId="06741924" w14:textId="01143E71" w:rsidR="00946219" w:rsidRDefault="00224A95" w:rsidP="00946219">
      <w:pPr>
        <w:pStyle w:val="Heading2"/>
      </w:pPr>
      <w:r>
        <w:t>Phase 1 budget estimate</w:t>
      </w:r>
    </w:p>
    <w:p w14:paraId="2EF52C0F" w14:textId="5672D0F7" w:rsidR="00BF72DE" w:rsidRPr="0014623A" w:rsidRDefault="00DF1728" w:rsidP="0014623A">
      <w:pPr>
        <w:rPr>
          <w:i/>
          <w:iCs/>
        </w:rPr>
      </w:pPr>
      <w:r w:rsidRPr="0014623A">
        <w:rPr>
          <w:i/>
          <w:iCs/>
        </w:rPr>
        <w:t xml:space="preserve">Pricing subject to </w:t>
      </w:r>
      <w:r w:rsidR="0014623A" w:rsidRPr="0014623A">
        <w:rPr>
          <w:i/>
          <w:iCs/>
        </w:rPr>
        <w:t>output from Phase 0</w:t>
      </w:r>
    </w:p>
    <w:tbl>
      <w:tblPr>
        <w:tblW w:w="7797" w:type="dxa"/>
        <w:tblInd w:w="1271" w:type="dxa"/>
        <w:tblLayout w:type="fixed"/>
        <w:tblCellMar>
          <w:left w:w="0" w:type="dxa"/>
          <w:right w:w="0" w:type="dxa"/>
        </w:tblCellMar>
        <w:tblLook w:val="0620" w:firstRow="1" w:lastRow="0" w:firstColumn="0" w:lastColumn="0" w:noHBand="1" w:noVBand="1"/>
      </w:tblPr>
      <w:tblGrid>
        <w:gridCol w:w="709"/>
        <w:gridCol w:w="5665"/>
        <w:gridCol w:w="1423"/>
      </w:tblGrid>
      <w:tr w:rsidR="00F62441" w:rsidRPr="00CD1677" w14:paraId="6001CE3F" w14:textId="77777777" w:rsidTr="00210AFE">
        <w:trPr>
          <w:trHeight w:val="290"/>
        </w:trPr>
        <w:tc>
          <w:tcPr>
            <w:tcW w:w="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bottom"/>
            <w:hideMark/>
          </w:tcPr>
          <w:p w14:paraId="0EA7F4D9" w14:textId="77777777" w:rsidR="00F62441" w:rsidRPr="00CD1677" w:rsidRDefault="00F62441" w:rsidP="00460D22">
            <w:pPr>
              <w:spacing w:line="240" w:lineRule="auto"/>
              <w:ind w:left="0"/>
              <w:jc w:val="center"/>
              <w:textAlignment w:val="bottom"/>
              <w:rPr>
                <w:b/>
                <w:sz w:val="20"/>
                <w:szCs w:val="20"/>
                <w:lang w:eastAsia="en-AU"/>
              </w:rPr>
            </w:pPr>
            <w:r w:rsidRPr="00CD1677">
              <w:rPr>
                <w:b/>
                <w:bCs/>
                <w:color w:val="000000"/>
                <w:kern w:val="24"/>
                <w:sz w:val="20"/>
                <w:szCs w:val="20"/>
                <w:lang w:eastAsia="en-AU"/>
              </w:rPr>
              <w:t>#</w:t>
            </w:r>
          </w:p>
        </w:tc>
        <w:tc>
          <w:tcPr>
            <w:tcW w:w="5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center"/>
            <w:hideMark/>
          </w:tcPr>
          <w:p w14:paraId="5C68E18D" w14:textId="77777777" w:rsidR="00F62441" w:rsidRPr="00CD1677" w:rsidRDefault="00F62441" w:rsidP="00460D22">
            <w:pPr>
              <w:spacing w:line="240" w:lineRule="auto"/>
              <w:ind w:left="0"/>
              <w:textAlignment w:val="bottom"/>
              <w:rPr>
                <w:b/>
                <w:sz w:val="20"/>
                <w:szCs w:val="20"/>
                <w:lang w:eastAsia="en-AU"/>
              </w:rPr>
            </w:pPr>
            <w:r w:rsidRPr="00CD1677">
              <w:rPr>
                <w:b/>
                <w:bCs/>
                <w:color w:val="000000"/>
                <w:kern w:val="24"/>
                <w:sz w:val="20"/>
                <w:szCs w:val="20"/>
                <w:lang w:eastAsia="en-AU"/>
              </w:rPr>
              <w:t>Activity</w:t>
            </w:r>
          </w:p>
        </w:tc>
        <w:tc>
          <w:tcPr>
            <w:tcW w:w="1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72" w:type="dxa"/>
              <w:left w:w="144" w:type="dxa"/>
              <w:bottom w:w="72" w:type="dxa"/>
              <w:right w:w="144" w:type="dxa"/>
            </w:tcMar>
            <w:vAlign w:val="center"/>
            <w:hideMark/>
          </w:tcPr>
          <w:p w14:paraId="3EA1CB52" w14:textId="4B255DD8" w:rsidR="00F62441" w:rsidRPr="00CD1677" w:rsidRDefault="00A14DB1" w:rsidP="00460D22">
            <w:pPr>
              <w:spacing w:line="240" w:lineRule="auto"/>
              <w:ind w:left="0"/>
              <w:jc w:val="center"/>
              <w:textAlignment w:val="bottom"/>
              <w:rPr>
                <w:b/>
                <w:sz w:val="20"/>
                <w:szCs w:val="20"/>
                <w:lang w:eastAsia="en-AU"/>
              </w:rPr>
            </w:pPr>
            <w:r>
              <w:rPr>
                <w:b/>
                <w:sz w:val="20"/>
                <w:szCs w:val="20"/>
                <w:lang w:eastAsia="en-AU"/>
              </w:rPr>
              <w:t>US</w:t>
            </w:r>
            <w:r w:rsidR="009B7C0E">
              <w:rPr>
                <w:b/>
                <w:sz w:val="20"/>
                <w:szCs w:val="20"/>
                <w:lang w:eastAsia="en-AU"/>
              </w:rPr>
              <w:t>D</w:t>
            </w:r>
          </w:p>
        </w:tc>
      </w:tr>
      <w:tr w:rsidR="009A1396" w:rsidRPr="00CD1677" w14:paraId="16FA8973" w14:textId="77777777" w:rsidTr="00210AFE">
        <w:trPr>
          <w:trHeight w:val="276"/>
        </w:trPr>
        <w:tc>
          <w:tcPr>
            <w:tcW w:w="70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9C11F31" w14:textId="2477CCE8" w:rsidR="009A1396" w:rsidRDefault="009A1396" w:rsidP="00460D22">
            <w:pPr>
              <w:spacing w:line="240" w:lineRule="auto"/>
              <w:ind w:left="0"/>
              <w:jc w:val="center"/>
              <w:textAlignment w:val="bottom"/>
              <w:rPr>
                <w:sz w:val="20"/>
                <w:szCs w:val="20"/>
              </w:rPr>
            </w:pPr>
            <w:r>
              <w:rPr>
                <w:sz w:val="20"/>
                <w:szCs w:val="20"/>
              </w:rPr>
              <w:t>3</w:t>
            </w:r>
          </w:p>
        </w:tc>
        <w:tc>
          <w:tcPr>
            <w:tcW w:w="566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0D66C8D" w14:textId="453C420F" w:rsidR="009A1396" w:rsidRDefault="009A1396" w:rsidP="00946219">
            <w:pPr>
              <w:ind w:left="0"/>
              <w:rPr>
                <w:sz w:val="20"/>
                <w:szCs w:val="20"/>
              </w:rPr>
            </w:pPr>
            <w:r>
              <w:rPr>
                <w:sz w:val="20"/>
                <w:szCs w:val="20"/>
              </w:rPr>
              <w:t>Rapid Prototyping (borne by Doggy Dog World)</w:t>
            </w:r>
          </w:p>
        </w:tc>
        <w:tc>
          <w:tcPr>
            <w:tcW w:w="142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D0F1738" w14:textId="0217E0F1" w:rsidR="009A1396" w:rsidRDefault="009B7C0E" w:rsidP="00210AFE">
            <w:pPr>
              <w:spacing w:line="240" w:lineRule="auto"/>
              <w:ind w:left="0"/>
              <w:jc w:val="right"/>
              <w:textAlignment w:val="bottom"/>
              <w:rPr>
                <w:sz w:val="20"/>
                <w:szCs w:val="20"/>
                <w:lang w:eastAsia="en-AU"/>
              </w:rPr>
            </w:pPr>
            <w:r>
              <w:rPr>
                <w:sz w:val="20"/>
                <w:szCs w:val="20"/>
                <w:lang w:eastAsia="en-AU"/>
              </w:rPr>
              <w:t>TBC</w:t>
            </w:r>
          </w:p>
        </w:tc>
      </w:tr>
      <w:tr w:rsidR="00F62441" w:rsidRPr="00CD1677" w14:paraId="75C846C5" w14:textId="77777777" w:rsidTr="00210AFE">
        <w:trPr>
          <w:trHeight w:val="276"/>
        </w:trPr>
        <w:tc>
          <w:tcPr>
            <w:tcW w:w="70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40522F56" w14:textId="0AACD97A" w:rsidR="00F62441" w:rsidRPr="00CD1677" w:rsidRDefault="00A14DB1" w:rsidP="00460D22">
            <w:pPr>
              <w:spacing w:line="240" w:lineRule="auto"/>
              <w:ind w:left="0"/>
              <w:jc w:val="center"/>
              <w:textAlignment w:val="bottom"/>
              <w:rPr>
                <w:sz w:val="20"/>
                <w:szCs w:val="20"/>
                <w:lang w:eastAsia="en-AU"/>
              </w:rPr>
            </w:pPr>
            <w:r>
              <w:rPr>
                <w:sz w:val="20"/>
                <w:szCs w:val="20"/>
              </w:rPr>
              <w:t xml:space="preserve"> </w:t>
            </w:r>
            <w:r w:rsidR="00C64854">
              <w:rPr>
                <w:sz w:val="20"/>
                <w:szCs w:val="20"/>
              </w:rPr>
              <w:t>4</w:t>
            </w:r>
          </w:p>
        </w:tc>
        <w:tc>
          <w:tcPr>
            <w:tcW w:w="566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BEED806" w14:textId="716B6099" w:rsidR="00F62441" w:rsidRPr="00CD1677" w:rsidRDefault="00A14DB1" w:rsidP="00946219">
            <w:pPr>
              <w:ind w:left="0"/>
              <w:rPr>
                <w:sz w:val="20"/>
                <w:szCs w:val="20"/>
                <w:lang w:eastAsia="en-AU"/>
              </w:rPr>
            </w:pPr>
            <w:r>
              <w:rPr>
                <w:sz w:val="20"/>
                <w:szCs w:val="20"/>
              </w:rPr>
              <w:t>Tooling</w:t>
            </w:r>
            <w:r w:rsidR="00A40D30">
              <w:rPr>
                <w:sz w:val="20"/>
                <w:szCs w:val="20"/>
              </w:rPr>
              <w:t xml:space="preserve"> </w:t>
            </w:r>
            <w:r w:rsidR="0014623A">
              <w:rPr>
                <w:sz w:val="20"/>
                <w:szCs w:val="20"/>
              </w:rPr>
              <w:t>estimate</w:t>
            </w:r>
          </w:p>
        </w:tc>
        <w:tc>
          <w:tcPr>
            <w:tcW w:w="142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4E23999" w14:textId="134C80EC" w:rsidR="00F62441" w:rsidRPr="00CD1677" w:rsidRDefault="00A14DB1" w:rsidP="00210AFE">
            <w:pPr>
              <w:spacing w:line="240" w:lineRule="auto"/>
              <w:ind w:left="0"/>
              <w:jc w:val="right"/>
              <w:textAlignment w:val="bottom"/>
              <w:rPr>
                <w:sz w:val="20"/>
                <w:szCs w:val="20"/>
                <w:lang w:eastAsia="en-AU"/>
              </w:rPr>
            </w:pPr>
            <w:r>
              <w:rPr>
                <w:sz w:val="20"/>
                <w:szCs w:val="20"/>
                <w:lang w:eastAsia="en-AU"/>
              </w:rPr>
              <w:t>89,</w:t>
            </w:r>
            <w:r w:rsidR="00BB7750">
              <w:rPr>
                <w:sz w:val="20"/>
                <w:szCs w:val="20"/>
                <w:lang w:eastAsia="en-AU"/>
              </w:rPr>
              <w:t>3</w:t>
            </w:r>
            <w:r w:rsidR="00A40D30">
              <w:rPr>
                <w:sz w:val="20"/>
                <w:szCs w:val="20"/>
                <w:lang w:eastAsia="en-AU"/>
              </w:rPr>
              <w:t>00</w:t>
            </w:r>
          </w:p>
        </w:tc>
      </w:tr>
      <w:tr w:rsidR="00F62441" w:rsidRPr="00CD1677" w14:paraId="0EB24B60" w14:textId="77777777" w:rsidTr="00210AFE">
        <w:trPr>
          <w:trHeight w:val="276"/>
        </w:trPr>
        <w:tc>
          <w:tcPr>
            <w:tcW w:w="70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3BE6AADD" w14:textId="77777777" w:rsidR="00F62441" w:rsidRPr="00CD1677" w:rsidRDefault="00F62441" w:rsidP="00F62441">
            <w:pPr>
              <w:spacing w:line="240" w:lineRule="auto"/>
              <w:ind w:left="0"/>
              <w:jc w:val="center"/>
              <w:textAlignment w:val="bottom"/>
              <w:rPr>
                <w:b/>
                <w:sz w:val="20"/>
                <w:szCs w:val="20"/>
              </w:rPr>
            </w:pPr>
          </w:p>
        </w:tc>
        <w:tc>
          <w:tcPr>
            <w:tcW w:w="566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1B35B256" w14:textId="77777777" w:rsidR="00F62441" w:rsidRPr="00CD1677" w:rsidRDefault="00F62441" w:rsidP="00F62441">
            <w:pPr>
              <w:spacing w:line="240" w:lineRule="auto"/>
              <w:ind w:left="0"/>
              <w:textAlignment w:val="bottom"/>
              <w:rPr>
                <w:b/>
                <w:sz w:val="20"/>
                <w:szCs w:val="20"/>
              </w:rPr>
            </w:pPr>
            <w:r w:rsidRPr="00CD1677">
              <w:rPr>
                <w:b/>
                <w:sz w:val="20"/>
                <w:szCs w:val="20"/>
              </w:rPr>
              <w:t>TOTAL</w:t>
            </w:r>
          </w:p>
        </w:tc>
        <w:tc>
          <w:tcPr>
            <w:tcW w:w="142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6073CBE" w14:textId="439F3093" w:rsidR="00F62441" w:rsidRPr="00CD1677" w:rsidRDefault="00F62441" w:rsidP="00210AFE">
            <w:pPr>
              <w:keepNext/>
              <w:spacing w:line="240" w:lineRule="auto"/>
              <w:ind w:left="0"/>
              <w:jc w:val="right"/>
              <w:textAlignment w:val="bottom"/>
              <w:rPr>
                <w:b/>
                <w:sz w:val="20"/>
                <w:szCs w:val="20"/>
              </w:rPr>
            </w:pPr>
            <w:r w:rsidRPr="00CD1677">
              <w:rPr>
                <w:b/>
                <w:sz w:val="20"/>
                <w:szCs w:val="20"/>
              </w:rPr>
              <w:t>$</w:t>
            </w:r>
            <w:r w:rsidR="00A14DB1">
              <w:rPr>
                <w:b/>
                <w:sz w:val="20"/>
                <w:szCs w:val="20"/>
              </w:rPr>
              <w:t>89,</w:t>
            </w:r>
            <w:r w:rsidR="00BB7750">
              <w:rPr>
                <w:b/>
                <w:sz w:val="20"/>
                <w:szCs w:val="20"/>
              </w:rPr>
              <w:t>3</w:t>
            </w:r>
            <w:r w:rsidR="00A14DB1">
              <w:rPr>
                <w:b/>
                <w:sz w:val="20"/>
                <w:szCs w:val="20"/>
              </w:rPr>
              <w:t>00</w:t>
            </w:r>
          </w:p>
        </w:tc>
      </w:tr>
    </w:tbl>
    <w:p w14:paraId="411309B9" w14:textId="77777777" w:rsidR="001A35C7" w:rsidRDefault="001A35C7" w:rsidP="001A35C7">
      <w:r w:rsidRPr="002A5FF4">
        <w:rPr>
          <w:b/>
          <w:bCs/>
        </w:rPr>
        <w:t>Note</w:t>
      </w:r>
      <w:r>
        <w:t>: Prices are exclusive of GST</w:t>
      </w:r>
    </w:p>
    <w:p w14:paraId="69024936" w14:textId="77777777" w:rsidR="003F527E" w:rsidRPr="005D2700" w:rsidRDefault="003F527E" w:rsidP="00777B2B">
      <w:pPr>
        <w:pStyle w:val="BodyText"/>
      </w:pPr>
    </w:p>
    <w:p w14:paraId="46D4E768" w14:textId="02075085" w:rsidR="00AE633B" w:rsidRDefault="004A130A" w:rsidP="001A35C7">
      <w:pPr>
        <w:pStyle w:val="BodyText"/>
      </w:pPr>
      <w:r w:rsidRPr="005D2700">
        <w:t xml:space="preserve"> </w:t>
      </w:r>
      <w:r w:rsidR="002A5FF4" w:rsidRPr="002A5FF4">
        <w:t xml:space="preserve">All material and expense costs </w:t>
      </w:r>
      <w:r w:rsidR="00D22663">
        <w:t xml:space="preserve">for Phase 1 </w:t>
      </w:r>
      <w:r w:rsidR="002A5FF4" w:rsidRPr="002A5FF4">
        <w:t xml:space="preserve">are quoted in </w:t>
      </w:r>
      <w:r w:rsidR="002A5FF4" w:rsidRPr="002A5FF4">
        <w:rPr>
          <w:b/>
          <w:bCs/>
        </w:rPr>
        <w:t>USD</w:t>
      </w:r>
      <w:r w:rsidR="002A5FF4" w:rsidRPr="002A5FF4">
        <w:t xml:space="preserve">, reflecting the currency used in the country of manufacture. Final invoicing and payment will be converted to </w:t>
      </w:r>
      <w:r w:rsidR="002A5FF4" w:rsidRPr="002A5FF4">
        <w:rPr>
          <w:b/>
          <w:bCs/>
        </w:rPr>
        <w:t>AUD</w:t>
      </w:r>
      <w:r w:rsidR="002A5FF4" w:rsidRPr="002A5FF4">
        <w:t xml:space="preserve"> using the prevailing exchange rate on the invoice issue date.</w:t>
      </w:r>
    </w:p>
    <w:p w14:paraId="0F19C6E2" w14:textId="77777777" w:rsidR="00AE633B" w:rsidRDefault="00AE633B" w:rsidP="00AB4688">
      <w:pPr>
        <w:pStyle w:val="BodyText"/>
      </w:pPr>
    </w:p>
    <w:p w14:paraId="109FA4AF" w14:textId="77777777" w:rsidR="00AE633B" w:rsidRDefault="00AE633B" w:rsidP="00AB4688">
      <w:pPr>
        <w:pStyle w:val="BodyText"/>
      </w:pPr>
    </w:p>
    <w:p w14:paraId="3534D898" w14:textId="77777777" w:rsidR="00AE633B" w:rsidRDefault="00AE633B" w:rsidP="00AB4688">
      <w:pPr>
        <w:pStyle w:val="BodyText"/>
      </w:pPr>
    </w:p>
    <w:p w14:paraId="2CD1F508" w14:textId="77777777" w:rsidR="00AE633B" w:rsidRDefault="00AE633B" w:rsidP="00AB4688">
      <w:pPr>
        <w:pStyle w:val="BodyText"/>
      </w:pPr>
    </w:p>
    <w:p w14:paraId="79586AA6" w14:textId="77777777" w:rsidR="00AE633B" w:rsidRDefault="00AE633B" w:rsidP="00AB4688">
      <w:pPr>
        <w:pStyle w:val="BodyText"/>
      </w:pPr>
    </w:p>
    <w:p w14:paraId="205156CA" w14:textId="77777777" w:rsidR="00AE633B" w:rsidRDefault="00AE633B" w:rsidP="00AB4688">
      <w:pPr>
        <w:pStyle w:val="BodyText"/>
      </w:pPr>
    </w:p>
    <w:p w14:paraId="51BE2A24" w14:textId="77777777" w:rsidR="00AE633B" w:rsidRDefault="00AE633B" w:rsidP="00AB4688">
      <w:pPr>
        <w:pStyle w:val="BodyText"/>
      </w:pPr>
    </w:p>
    <w:p w14:paraId="620AE965" w14:textId="77777777" w:rsidR="004A130A" w:rsidRDefault="004A130A" w:rsidP="00012E9C">
      <w:pPr>
        <w:pStyle w:val="BodyText"/>
      </w:pPr>
    </w:p>
    <w:p w14:paraId="57A8BA7B" w14:textId="6791E84C" w:rsidR="00292DBC" w:rsidRDefault="00292DBC" w:rsidP="00292DBC">
      <w:pPr>
        <w:pStyle w:val="Heading1"/>
      </w:pPr>
      <w:r w:rsidRPr="00857521">
        <w:lastRenderedPageBreak/>
        <w:t>Assumptions</w:t>
      </w:r>
      <w:r w:rsidR="00BD0C0A">
        <w:t xml:space="preserve"> &amp; Qualifications</w:t>
      </w:r>
    </w:p>
    <w:p w14:paraId="7F06E502" w14:textId="77777777" w:rsidR="00292DBC" w:rsidRDefault="00292DBC" w:rsidP="00292DBC">
      <w:pPr>
        <w:ind w:left="567"/>
        <w:rPr>
          <w:rFonts w:cs="Arial"/>
        </w:rPr>
      </w:pPr>
      <w:r>
        <w:rPr>
          <w:rFonts w:cs="Arial"/>
        </w:rPr>
        <w:t xml:space="preserve">The key assumptions </w:t>
      </w:r>
      <w:r w:rsidR="00450765">
        <w:rPr>
          <w:rFonts w:cs="Arial"/>
        </w:rPr>
        <w:t xml:space="preserve">and qualifications </w:t>
      </w:r>
      <w:r>
        <w:rPr>
          <w:rFonts w:cs="Arial"/>
        </w:rPr>
        <w:t>that have been made in preparing the Program of Work and corresponding Budget and Schedule are:</w:t>
      </w:r>
    </w:p>
    <w:p w14:paraId="722F1484" w14:textId="084089C4" w:rsidR="00B27B91" w:rsidRDefault="0049218C" w:rsidP="00DA2CF7">
      <w:pPr>
        <w:pStyle w:val="BodyText"/>
        <w:numPr>
          <w:ilvl w:val="0"/>
          <w:numId w:val="8"/>
        </w:numPr>
        <w:tabs>
          <w:tab w:val="left" w:pos="1134"/>
        </w:tabs>
        <w:spacing w:before="120" w:line="264" w:lineRule="auto"/>
        <w:rPr>
          <w:lang w:val="en-US"/>
        </w:rPr>
      </w:pPr>
      <w:r w:rsidRPr="0049218C">
        <w:t xml:space="preserve">Paniani Products will provide one weekly progress meeting at no charge (FOC). Any additional meetings requested by Doggy Dog World will be charged at the standard hourly rate of </w:t>
      </w:r>
      <w:r w:rsidRPr="0049218C">
        <w:rPr>
          <w:b/>
          <w:bCs/>
        </w:rPr>
        <w:t>AUD 130 per hour</w:t>
      </w:r>
      <w:r w:rsidR="0030681D">
        <w:t xml:space="preserve"> </w:t>
      </w:r>
      <w:r w:rsidR="00A21FBC">
        <w:t>(excluding GST)</w:t>
      </w:r>
      <w:r w:rsidR="006908D4">
        <w:t>.</w:t>
      </w:r>
    </w:p>
    <w:p w14:paraId="6A75C7B6" w14:textId="1B291C51" w:rsidR="00B70766" w:rsidRPr="0049218C" w:rsidRDefault="00B70766" w:rsidP="00DA2CF7">
      <w:pPr>
        <w:pStyle w:val="BodyText"/>
        <w:numPr>
          <w:ilvl w:val="0"/>
          <w:numId w:val="8"/>
        </w:numPr>
        <w:tabs>
          <w:tab w:val="left" w:pos="1134"/>
        </w:tabs>
        <w:spacing w:before="120" w:line="264" w:lineRule="auto"/>
        <w:rPr>
          <w:lang w:val="en-US"/>
        </w:rPr>
      </w:pPr>
      <w:r w:rsidRPr="00B70766">
        <w:t>Doggy Dog World will be responsible for all prototyping costs as described in Activity #3.</w:t>
      </w:r>
    </w:p>
    <w:p w14:paraId="6A409187" w14:textId="0C9EBA66" w:rsidR="005B16BC" w:rsidRPr="005B16BC" w:rsidRDefault="005B16BC" w:rsidP="005B16BC">
      <w:pPr>
        <w:pStyle w:val="BodyText"/>
        <w:numPr>
          <w:ilvl w:val="0"/>
          <w:numId w:val="8"/>
        </w:numPr>
        <w:tabs>
          <w:tab w:val="left" w:pos="1134"/>
        </w:tabs>
        <w:spacing w:before="120" w:line="264" w:lineRule="auto"/>
        <w:rPr>
          <w:lang w:val="en-US"/>
        </w:rPr>
      </w:pPr>
      <w:r w:rsidRPr="005B16BC">
        <w:t xml:space="preserve">Safety and compliance testing expenses </w:t>
      </w:r>
      <w:r w:rsidR="00B85E11">
        <w:t xml:space="preserve">are not included </w:t>
      </w:r>
      <w:r w:rsidRPr="005B16BC">
        <w:t xml:space="preserve">– </w:t>
      </w:r>
      <w:r w:rsidR="0049218C">
        <w:t>if required, Doggy Dog World is responsible for any relevant charge</w:t>
      </w:r>
      <w:r w:rsidR="0030681D">
        <w:t>s</w:t>
      </w:r>
      <w:r w:rsidR="00D64766">
        <w:t>.</w:t>
      </w:r>
    </w:p>
    <w:p w14:paraId="223E9641" w14:textId="4556383A" w:rsidR="003A0E5A" w:rsidRDefault="00B70766" w:rsidP="00B70766">
      <w:pPr>
        <w:pStyle w:val="BodyText"/>
        <w:numPr>
          <w:ilvl w:val="0"/>
          <w:numId w:val="8"/>
        </w:numPr>
        <w:tabs>
          <w:tab w:val="left" w:pos="1134"/>
        </w:tabs>
        <w:spacing w:before="120" w:line="264" w:lineRule="auto"/>
        <w:ind w:left="924" w:hanging="357"/>
      </w:pPr>
      <w:r>
        <w:t>C</w:t>
      </w:r>
      <w:r w:rsidRPr="00B70766">
        <w:t>osts associated with certification, and regulatory compliance testing are excluded from this proposal. Where such testing is required, Doggy Dog World will be responsible</w:t>
      </w:r>
      <w:r>
        <w:t xml:space="preserve"> for</w:t>
      </w:r>
      <w:r w:rsidRPr="00B70766">
        <w:t xml:space="preserve"> all related expenses.</w:t>
      </w:r>
      <w:r>
        <w:t xml:space="preserve"> </w:t>
      </w:r>
    </w:p>
    <w:p w14:paraId="3765B83E" w14:textId="7030623E" w:rsidR="00B70766" w:rsidRDefault="00B70766" w:rsidP="00B70766">
      <w:pPr>
        <w:pStyle w:val="BodyText"/>
        <w:numPr>
          <w:ilvl w:val="0"/>
          <w:numId w:val="8"/>
        </w:numPr>
        <w:tabs>
          <w:tab w:val="left" w:pos="1134"/>
        </w:tabs>
        <w:spacing w:before="120" w:line="264" w:lineRule="auto"/>
        <w:ind w:left="924" w:hanging="357"/>
      </w:pPr>
      <w:r w:rsidRPr="00B70766">
        <w:t>Doggy Dog World is solely responsible for ensuring that the product complies with all applicable regulations, standards, and legal requirements necessary for sale and distribution in any intended market or country</w:t>
      </w:r>
    </w:p>
    <w:p w14:paraId="5C76A787" w14:textId="54E0DE3D" w:rsidR="007454A4" w:rsidRDefault="00B163D3" w:rsidP="00B70766">
      <w:pPr>
        <w:pStyle w:val="BodyText"/>
        <w:numPr>
          <w:ilvl w:val="0"/>
          <w:numId w:val="8"/>
        </w:numPr>
        <w:tabs>
          <w:tab w:val="left" w:pos="1134"/>
        </w:tabs>
        <w:spacing w:before="120" w:line="264" w:lineRule="auto"/>
        <w:ind w:left="924" w:hanging="357"/>
      </w:pPr>
      <w:r w:rsidRPr="00B163D3">
        <w:t>Paniani Products shall not be responsible or liable for the use, misuse, or operation of the product by end users. This includes, but is not limited to, any claims, complaints, damages, losses, injuries, or legal actions arising from customer use, improper installation, unintended application, or any unforeseen events associated with the product once it has been released to marke</w:t>
      </w:r>
      <w:r>
        <w:t>ts.</w:t>
      </w:r>
    </w:p>
    <w:p w14:paraId="56170C16" w14:textId="6052D721" w:rsidR="00292DBC" w:rsidRDefault="00B70766" w:rsidP="00B7312F">
      <w:pPr>
        <w:pStyle w:val="BodyText"/>
        <w:numPr>
          <w:ilvl w:val="0"/>
          <w:numId w:val="8"/>
        </w:numPr>
        <w:tabs>
          <w:tab w:val="left" w:pos="1134"/>
        </w:tabs>
        <w:spacing w:before="120" w:line="264" w:lineRule="auto"/>
        <w:ind w:left="924" w:hanging="357"/>
      </w:pPr>
      <w:r>
        <w:t>P</w:t>
      </w:r>
      <w:r w:rsidRPr="00B70766">
        <w:t>aniani Products shall act as the primary contractor for this project. Any subcontractors engaged will operate under Paniani Products’ terms and conditions</w:t>
      </w:r>
      <w:r w:rsidR="00292DBC">
        <w:t xml:space="preserve">. </w:t>
      </w:r>
    </w:p>
    <w:p w14:paraId="2C9526BB" w14:textId="77777777" w:rsidR="0049218C" w:rsidRDefault="0049218C" w:rsidP="0049218C">
      <w:pPr>
        <w:pStyle w:val="BodyText"/>
        <w:tabs>
          <w:tab w:val="left" w:pos="1134"/>
        </w:tabs>
        <w:spacing w:before="120" w:line="264" w:lineRule="auto"/>
      </w:pPr>
    </w:p>
    <w:p w14:paraId="0C9F5133" w14:textId="77777777" w:rsidR="00F66668" w:rsidRDefault="00F66668" w:rsidP="0049218C">
      <w:pPr>
        <w:pStyle w:val="BodyText"/>
        <w:tabs>
          <w:tab w:val="left" w:pos="1134"/>
        </w:tabs>
        <w:spacing w:before="120" w:line="264" w:lineRule="auto"/>
      </w:pPr>
    </w:p>
    <w:p w14:paraId="08B18C12" w14:textId="77777777" w:rsidR="00CF6FD9" w:rsidRDefault="00CF6FD9" w:rsidP="0049218C">
      <w:pPr>
        <w:pStyle w:val="BodyText"/>
        <w:tabs>
          <w:tab w:val="left" w:pos="1134"/>
        </w:tabs>
        <w:spacing w:before="120" w:line="264" w:lineRule="auto"/>
      </w:pPr>
    </w:p>
    <w:p w14:paraId="62AE37E9" w14:textId="77777777" w:rsidR="00A21FBC" w:rsidRDefault="00A21FBC" w:rsidP="0049218C">
      <w:pPr>
        <w:pStyle w:val="BodyText"/>
        <w:tabs>
          <w:tab w:val="left" w:pos="1134"/>
        </w:tabs>
        <w:spacing w:before="120" w:line="264" w:lineRule="auto"/>
      </w:pPr>
    </w:p>
    <w:p w14:paraId="10B77965" w14:textId="77777777" w:rsidR="000A5913" w:rsidRDefault="000A5913">
      <w:pPr>
        <w:spacing w:line="240" w:lineRule="auto"/>
        <w:ind w:left="0"/>
      </w:pPr>
    </w:p>
    <w:p w14:paraId="2C5F0184" w14:textId="77777777" w:rsidR="000A5913" w:rsidRDefault="000A5913">
      <w:pPr>
        <w:spacing w:line="240" w:lineRule="auto"/>
        <w:ind w:left="0"/>
      </w:pPr>
    </w:p>
    <w:p w14:paraId="060171C7" w14:textId="77777777" w:rsidR="000A5913" w:rsidRDefault="000A5913">
      <w:pPr>
        <w:spacing w:line="240" w:lineRule="auto"/>
        <w:ind w:left="0"/>
      </w:pPr>
    </w:p>
    <w:p w14:paraId="5F68070E" w14:textId="77777777" w:rsidR="000A5913" w:rsidRDefault="000A5913">
      <w:pPr>
        <w:spacing w:line="240" w:lineRule="auto"/>
        <w:ind w:left="0"/>
      </w:pPr>
    </w:p>
    <w:p w14:paraId="1B1CF3CA" w14:textId="77777777" w:rsidR="000A5913" w:rsidRDefault="000A5913">
      <w:pPr>
        <w:spacing w:line="240" w:lineRule="auto"/>
        <w:ind w:left="0"/>
      </w:pPr>
    </w:p>
    <w:p w14:paraId="53EC07DD" w14:textId="77777777" w:rsidR="000A5913" w:rsidRDefault="000A5913">
      <w:pPr>
        <w:spacing w:line="240" w:lineRule="auto"/>
        <w:ind w:left="0"/>
      </w:pPr>
    </w:p>
    <w:p w14:paraId="2ED4547C" w14:textId="77777777" w:rsidR="000A5913" w:rsidRDefault="000A5913">
      <w:pPr>
        <w:spacing w:line="240" w:lineRule="auto"/>
        <w:ind w:left="0"/>
      </w:pPr>
    </w:p>
    <w:p w14:paraId="5023DD1B" w14:textId="77777777" w:rsidR="000A5913" w:rsidRDefault="000A5913">
      <w:pPr>
        <w:spacing w:line="240" w:lineRule="auto"/>
        <w:ind w:left="0"/>
      </w:pPr>
    </w:p>
    <w:p w14:paraId="3BB56280" w14:textId="22B9E21B" w:rsidR="000A5913" w:rsidRDefault="000A5913">
      <w:pPr>
        <w:spacing w:line="240" w:lineRule="auto"/>
        <w:ind w:left="0"/>
        <w:rPr>
          <w:b/>
          <w:bCs/>
          <w:kern w:val="32"/>
          <w:sz w:val="32"/>
          <w:szCs w:val="32"/>
        </w:rPr>
      </w:pPr>
      <w:r>
        <w:br w:type="page"/>
      </w:r>
    </w:p>
    <w:p w14:paraId="3EC55547" w14:textId="7F3552C6" w:rsidR="007E2EAC" w:rsidRPr="00553060" w:rsidRDefault="007E2EAC" w:rsidP="007E2EAC">
      <w:pPr>
        <w:pStyle w:val="Heading1"/>
      </w:pPr>
      <w:r w:rsidRPr="00553060">
        <w:lastRenderedPageBreak/>
        <w:t>Standard Terms</w:t>
      </w:r>
    </w:p>
    <w:p w14:paraId="33655617" w14:textId="77777777" w:rsidR="00DD524C" w:rsidRPr="00EC2E50" w:rsidRDefault="007E2EAC" w:rsidP="00626786">
      <w:pPr>
        <w:pStyle w:val="Heading2"/>
        <w:spacing w:after="60"/>
        <w:ind w:left="1124" w:hanging="562"/>
        <w:rPr>
          <w:sz w:val="20"/>
          <w:szCs w:val="20"/>
        </w:rPr>
      </w:pPr>
      <w:r w:rsidRPr="00EC2E50">
        <w:rPr>
          <w:sz w:val="20"/>
          <w:szCs w:val="20"/>
        </w:rPr>
        <w:t>Scope Management</w:t>
      </w:r>
    </w:p>
    <w:p w14:paraId="4140FDA4" w14:textId="071B0DD2" w:rsidR="00DF4FDF" w:rsidRDefault="00A14DB1" w:rsidP="000A5913">
      <w:r>
        <w:t>Paniani Products</w:t>
      </w:r>
      <w:r w:rsidR="0024441D" w:rsidRPr="00EE68D6">
        <w:t xml:space="preserve"> has drawn upon many years of product development experience and expertise to provide a realistic estimate of the development budget and schedule. Estimates are based on many assumptions including a “success basis”, which assumes that each development activity will be done once with a successful outcome first time. In the event of unexpected project requirements, unanticipated outcomes, or incorrect assumptions there may be cause for variations in scope and budget such as reallocation of effort between tasks or maturity of outputs. This will be discussed with </w:t>
      </w:r>
      <w:sdt>
        <w:sdtPr>
          <w:alias w:val="Short Client Name"/>
          <w:tag w:val=""/>
          <w:id w:val="2101679588"/>
          <w:placeholder>
            <w:docPart w:val="046CD72688624136A79DC5333D43456F"/>
          </w:placeholder>
          <w:dataBinding w:prefixMappings="xmlns:ns0='http://purl.org/dc/elements/1.1/' xmlns:ns1='http://schemas.openxmlformats.org/package/2006/metadata/core-properties' " w:xpath="/ns1:coreProperties[1]/ns0:subject[1]" w:storeItemID="{6C3C8BC8-F283-45AE-878A-BAB7291924A1}"/>
          <w:text/>
        </w:sdtPr>
        <w:sdtEndPr/>
        <w:sdtContent>
          <w:r>
            <w:t>Doggy Dog World</w:t>
          </w:r>
        </w:sdtContent>
      </w:sdt>
      <w:r w:rsidR="00E60908" w:rsidRPr="00EE68D6">
        <w:t xml:space="preserve"> </w:t>
      </w:r>
      <w:r w:rsidR="0024441D" w:rsidRPr="00EE68D6">
        <w:t xml:space="preserve">representative at the regular </w:t>
      </w:r>
      <w:r>
        <w:t>weekly</w:t>
      </w:r>
      <w:r w:rsidR="0024441D" w:rsidRPr="00EE68D6">
        <w:t xml:space="preserve"> project meetings and documented in the minutes. </w:t>
      </w:r>
      <w:r>
        <w:t>Paniani Products</w:t>
      </w:r>
      <w:r w:rsidR="0024441D" w:rsidRPr="00EE68D6">
        <w:t xml:space="preserve"> is entitled to rely on the client representative as having the requisite authority to approve the changes on behalf of </w:t>
      </w:r>
      <w:sdt>
        <w:sdtPr>
          <w:alias w:val="Short Client Name"/>
          <w:tag w:val=""/>
          <w:id w:val="1196894155"/>
          <w:placeholder>
            <w:docPart w:val="C06B04CD1D874BA1B65411D0F0D05C1A"/>
          </w:placeholder>
          <w:dataBinding w:prefixMappings="xmlns:ns0='http://purl.org/dc/elements/1.1/' xmlns:ns1='http://schemas.openxmlformats.org/package/2006/metadata/core-properties' " w:xpath="/ns1:coreProperties[1]/ns0:subject[1]" w:storeItemID="{6C3C8BC8-F283-45AE-878A-BAB7291924A1}"/>
          <w:text/>
        </w:sdtPr>
        <w:sdtEndPr/>
        <w:sdtContent>
          <w:r>
            <w:t>Doggy Dog World</w:t>
          </w:r>
        </w:sdtContent>
      </w:sdt>
      <w:r w:rsidR="0024441D" w:rsidRPr="00EE68D6">
        <w:t xml:space="preserve">, unless, within 14 days of receiving a copy of the minutes from the meeting, </w:t>
      </w:r>
      <w:sdt>
        <w:sdtPr>
          <w:alias w:val="Short Client Name"/>
          <w:tag w:val=""/>
          <w:id w:val="1939949978"/>
          <w:placeholder>
            <w:docPart w:val="A75539A7D0CE49BE99391BC66F39D303"/>
          </w:placeholder>
          <w:dataBinding w:prefixMappings="xmlns:ns0='http://purl.org/dc/elements/1.1/' xmlns:ns1='http://schemas.openxmlformats.org/package/2006/metadata/core-properties' " w:xpath="/ns1:coreProperties[1]/ns0:subject[1]" w:storeItemID="{6C3C8BC8-F283-45AE-878A-BAB7291924A1}"/>
          <w:text/>
        </w:sdtPr>
        <w:sdtEndPr/>
        <w:sdtContent>
          <w:r>
            <w:t>Doggy Dog World</w:t>
          </w:r>
        </w:sdtContent>
      </w:sdt>
      <w:r w:rsidR="00E60908" w:rsidRPr="00EE68D6">
        <w:t xml:space="preserve"> </w:t>
      </w:r>
      <w:r w:rsidR="0024441D" w:rsidRPr="00EE68D6">
        <w:t xml:space="preserve">informs </w:t>
      </w:r>
      <w:r>
        <w:t>Paniani Products</w:t>
      </w:r>
      <w:r w:rsidR="0024441D" w:rsidRPr="00EE68D6">
        <w:t xml:space="preserve"> that they disagree with the approval given at the meeting. This clause applies notwithstanding any inconsistent clause in the Terms of Business.</w:t>
      </w:r>
    </w:p>
    <w:p w14:paraId="0100898C" w14:textId="77777777" w:rsidR="00DF4FDF" w:rsidRPr="00EE68D6" w:rsidRDefault="00DF4FDF" w:rsidP="007E2EAC"/>
    <w:p w14:paraId="7D831057" w14:textId="77777777" w:rsidR="006255F0" w:rsidRPr="00EC2E50" w:rsidRDefault="006255F0" w:rsidP="007E2EAC">
      <w:pPr>
        <w:rPr>
          <w:sz w:val="20"/>
          <w:szCs w:val="20"/>
        </w:rPr>
      </w:pPr>
    </w:p>
    <w:p w14:paraId="28A0EDA7" w14:textId="77777777" w:rsidR="007E2EAC" w:rsidRPr="00EC2E50" w:rsidRDefault="007E2EAC" w:rsidP="007E2EAC">
      <w:pPr>
        <w:pStyle w:val="Heading2"/>
        <w:spacing w:after="60"/>
        <w:ind w:left="1124" w:hanging="562"/>
        <w:rPr>
          <w:sz w:val="20"/>
          <w:szCs w:val="20"/>
        </w:rPr>
      </w:pPr>
      <w:r w:rsidRPr="00EC2E50">
        <w:rPr>
          <w:sz w:val="20"/>
          <w:szCs w:val="20"/>
        </w:rPr>
        <w:t>Invoicing Schedule and Payment Terms</w:t>
      </w:r>
    </w:p>
    <w:p w14:paraId="40C9D6E4" w14:textId="7213C47F" w:rsidR="00D64EC9" w:rsidRPr="00EE68D6" w:rsidRDefault="00D64EC9" w:rsidP="00D64EC9">
      <w:pPr>
        <w:rPr>
          <w:rStyle w:val="markedcontent"/>
          <w:shd w:val="clear" w:color="auto" w:fill="FFFFFF"/>
        </w:rPr>
      </w:pPr>
      <w:r w:rsidRPr="00EE68D6">
        <w:rPr>
          <w:rStyle w:val="markedcontent"/>
          <w:shd w:val="clear" w:color="auto" w:fill="FFFFFF"/>
        </w:rPr>
        <w:t>The program of work will be completed on a “time-and-materials basis,” where only</w:t>
      </w:r>
      <w:r w:rsidRPr="00EE68D6">
        <w:rPr>
          <w:shd w:val="clear" w:color="auto" w:fill="FFFFFF"/>
        </w:rPr>
        <w:br/>
      </w:r>
      <w:r w:rsidRPr="00EE68D6">
        <w:rPr>
          <w:rStyle w:val="markedcontent"/>
          <w:shd w:val="clear" w:color="auto" w:fill="FFFFFF"/>
        </w:rPr>
        <w:t xml:space="preserve">actual hours worked are invoiced. </w:t>
      </w:r>
      <w:sdt>
        <w:sdtPr>
          <w:alias w:val="Short Client Name"/>
          <w:tag w:val=""/>
          <w:id w:val="-1912763282"/>
          <w:placeholder>
            <w:docPart w:val="9E31FBE0C48948BD856F5D5668E75EF1"/>
          </w:placeholder>
          <w:dataBinding w:prefixMappings="xmlns:ns0='http://purl.org/dc/elements/1.1/' xmlns:ns1='http://schemas.openxmlformats.org/package/2006/metadata/core-properties' " w:xpath="/ns1:coreProperties[1]/ns0:subject[1]" w:storeItemID="{6C3C8BC8-F283-45AE-878A-BAB7291924A1}"/>
          <w:text/>
        </w:sdtPr>
        <w:sdtEndPr/>
        <w:sdtContent>
          <w:r w:rsidR="00A14DB1">
            <w:t>Doggy Dog World</w:t>
          </w:r>
        </w:sdtContent>
      </w:sdt>
      <w:r w:rsidRPr="00EE68D6">
        <w:rPr>
          <w:rStyle w:val="markedcontent"/>
          <w:shd w:val="clear" w:color="auto" w:fill="FFFFFF"/>
        </w:rPr>
        <w:t xml:space="preserve"> will be invoiced for less than the estimate in</w:t>
      </w:r>
      <w:r w:rsidRPr="00EE68D6">
        <w:rPr>
          <w:shd w:val="clear" w:color="auto" w:fill="FFFFFF"/>
        </w:rPr>
        <w:t xml:space="preserve"> </w:t>
      </w:r>
      <w:r w:rsidRPr="00EE68D6">
        <w:rPr>
          <w:rStyle w:val="markedcontent"/>
          <w:shd w:val="clear" w:color="auto" w:fill="FFFFFF"/>
        </w:rPr>
        <w:t xml:space="preserve">this proposal </w:t>
      </w:r>
      <w:proofErr w:type="gramStart"/>
      <w:r w:rsidRPr="00EE68D6">
        <w:rPr>
          <w:rStyle w:val="markedcontent"/>
          <w:shd w:val="clear" w:color="auto" w:fill="FFFFFF"/>
        </w:rPr>
        <w:t>in the event that</w:t>
      </w:r>
      <w:proofErr w:type="gramEnd"/>
      <w:r w:rsidRPr="00EE68D6">
        <w:rPr>
          <w:rStyle w:val="markedcontent"/>
          <w:shd w:val="clear" w:color="auto" w:fill="FFFFFF"/>
        </w:rPr>
        <w:t xml:space="preserve"> the program of work is completed with less effort than</w:t>
      </w:r>
      <w:r w:rsidRPr="00EE68D6">
        <w:rPr>
          <w:shd w:val="clear" w:color="auto" w:fill="FFFFFF"/>
        </w:rPr>
        <w:t xml:space="preserve"> </w:t>
      </w:r>
      <w:r w:rsidRPr="00EE68D6">
        <w:rPr>
          <w:rStyle w:val="markedcontent"/>
          <w:shd w:val="clear" w:color="auto" w:fill="FFFFFF"/>
        </w:rPr>
        <w:t>estimated. If, on the other hand, activities in the program of work are expected to</w:t>
      </w:r>
      <w:r w:rsidRPr="00EE68D6">
        <w:rPr>
          <w:shd w:val="clear" w:color="auto" w:fill="FFFFFF"/>
        </w:rPr>
        <w:t xml:space="preserve"> </w:t>
      </w:r>
      <w:r w:rsidRPr="00EE68D6">
        <w:rPr>
          <w:rStyle w:val="markedcontent"/>
          <w:shd w:val="clear" w:color="auto" w:fill="FFFFFF"/>
        </w:rPr>
        <w:t>require more effort than initially estimated, P</w:t>
      </w:r>
      <w:r w:rsidR="00A14DB1">
        <w:rPr>
          <w:rStyle w:val="markedcontent"/>
          <w:shd w:val="clear" w:color="auto" w:fill="FFFFFF"/>
        </w:rPr>
        <w:t>aniani products</w:t>
      </w:r>
      <w:r w:rsidRPr="00EE68D6">
        <w:rPr>
          <w:rStyle w:val="markedcontent"/>
          <w:shd w:val="clear" w:color="auto" w:fill="FFFFFF"/>
        </w:rPr>
        <w:t xml:space="preserve"> shall advise </w:t>
      </w:r>
      <w:sdt>
        <w:sdtPr>
          <w:alias w:val="Short Client Name"/>
          <w:tag w:val=""/>
          <w:id w:val="-393897468"/>
          <w:placeholder>
            <w:docPart w:val="5CB2A36CFF22410D92AD4E965D031E9E"/>
          </w:placeholder>
          <w:dataBinding w:prefixMappings="xmlns:ns0='http://purl.org/dc/elements/1.1/' xmlns:ns1='http://schemas.openxmlformats.org/package/2006/metadata/core-properties' " w:xpath="/ns1:coreProperties[1]/ns0:subject[1]" w:storeItemID="{6C3C8BC8-F283-45AE-878A-BAB7291924A1}"/>
          <w:text/>
        </w:sdtPr>
        <w:sdtEndPr/>
        <w:sdtContent>
          <w:r w:rsidR="00A14DB1">
            <w:t>Doggy Dog World</w:t>
          </w:r>
        </w:sdtContent>
      </w:sdt>
      <w:r w:rsidRPr="00EE68D6">
        <w:rPr>
          <w:rStyle w:val="markedcontent"/>
          <w:shd w:val="clear" w:color="auto" w:fill="FFFFFF"/>
        </w:rPr>
        <w:t xml:space="preserve"> consistent with the scope management terms as described above. </w:t>
      </w:r>
    </w:p>
    <w:p w14:paraId="1A45BDA6" w14:textId="77777777" w:rsidR="00D64EC9" w:rsidRPr="00EE68D6" w:rsidRDefault="00D64EC9" w:rsidP="00D64EC9">
      <w:pPr>
        <w:rPr>
          <w:rStyle w:val="markedcontent"/>
          <w:shd w:val="clear" w:color="auto" w:fill="FFFFFF"/>
        </w:rPr>
      </w:pPr>
    </w:p>
    <w:p w14:paraId="00895476" w14:textId="1B749CEF" w:rsidR="00D64EC9" w:rsidRPr="00EE68D6" w:rsidRDefault="00D64EC9" w:rsidP="00D64EC9">
      <w:pPr>
        <w:rPr>
          <w:rStyle w:val="markedcontent"/>
          <w:shd w:val="clear" w:color="auto" w:fill="FFFFFF"/>
        </w:rPr>
      </w:pPr>
      <w:r w:rsidRPr="00EE68D6">
        <w:rPr>
          <w:rStyle w:val="markedcontent"/>
          <w:color w:val="000000"/>
          <w:shd w:val="clear" w:color="auto" w:fill="FFFFFF"/>
        </w:rPr>
        <w:t>P</w:t>
      </w:r>
      <w:r w:rsidR="00A14DB1">
        <w:rPr>
          <w:rStyle w:val="markedcontent"/>
          <w:color w:val="000000"/>
          <w:shd w:val="clear" w:color="auto" w:fill="FFFFFF"/>
        </w:rPr>
        <w:t xml:space="preserve">aniani Products </w:t>
      </w:r>
      <w:r w:rsidRPr="00EE68D6">
        <w:rPr>
          <w:rStyle w:val="markedcontent"/>
          <w:color w:val="000000"/>
          <w:shd w:val="clear" w:color="auto" w:fill="FFFFFF"/>
        </w:rPr>
        <w:t>will provide regular progress updates in delivering all agreed outputs and the project</w:t>
      </w:r>
      <w:r w:rsidRPr="00EE68D6">
        <w:rPr>
          <w:color w:val="000000"/>
          <w:shd w:val="clear" w:color="auto" w:fill="FFFFFF"/>
        </w:rPr>
        <w:t xml:space="preserve"> </w:t>
      </w:r>
      <w:r w:rsidRPr="00EE68D6">
        <w:rPr>
          <w:rStyle w:val="markedcontent"/>
          <w:color w:val="000000"/>
          <w:shd w:val="clear" w:color="auto" w:fill="FFFFFF"/>
        </w:rPr>
        <w:t>fees spend rate to ensure that the budget is tightly managed and controlled.</w:t>
      </w:r>
    </w:p>
    <w:p w14:paraId="2F79ED76" w14:textId="77777777" w:rsidR="007D7406" w:rsidRPr="00EE68D6" w:rsidRDefault="007D7406" w:rsidP="007D7406"/>
    <w:p w14:paraId="7397A35A" w14:textId="537D1D45" w:rsidR="0043751E" w:rsidRPr="00EE68D6" w:rsidRDefault="0043751E" w:rsidP="007E2EAC">
      <w:r w:rsidRPr="00EE68D6">
        <w:t xml:space="preserve">Invoices shall be issued in </w:t>
      </w:r>
      <w:r w:rsidR="00A14DB1">
        <w:t>AUD</w:t>
      </w:r>
      <w:r w:rsidRPr="00EE68D6">
        <w:t xml:space="preserve"> </w:t>
      </w:r>
      <w:r w:rsidR="00C556FD" w:rsidRPr="00EE68D6">
        <w:t>according to the invoice schedule below.</w:t>
      </w:r>
    </w:p>
    <w:p w14:paraId="1B62B716" w14:textId="77777777" w:rsidR="0043751E" w:rsidRPr="00EE68D6" w:rsidRDefault="0043751E" w:rsidP="007E2EAC"/>
    <w:p w14:paraId="35167AC5" w14:textId="3F360F18" w:rsidR="007E2EAC" w:rsidRPr="00EE68D6" w:rsidRDefault="007E2EAC" w:rsidP="007E2EAC">
      <w:pPr>
        <w:rPr>
          <w:b/>
        </w:rPr>
      </w:pPr>
      <w:r w:rsidRPr="00EE68D6">
        <w:rPr>
          <w:b/>
        </w:rPr>
        <w:t>Invoicing Schedule</w:t>
      </w:r>
      <w:r w:rsidR="00E0474E">
        <w:rPr>
          <w:b/>
        </w:rPr>
        <w:t xml:space="preserve"> &amp; Payment Terms</w:t>
      </w:r>
    </w:p>
    <w:p w14:paraId="3A709EC0" w14:textId="1AE8CF66" w:rsidR="007E2EAC" w:rsidRPr="00EE68D6" w:rsidRDefault="00A14DB1" w:rsidP="001D297E">
      <w:pPr>
        <w:pStyle w:val="ListParagraph"/>
        <w:numPr>
          <w:ilvl w:val="0"/>
          <w:numId w:val="6"/>
        </w:numPr>
        <w:spacing w:line="240" w:lineRule="auto"/>
        <w:ind w:left="1494"/>
        <w:contextualSpacing w:val="0"/>
      </w:pPr>
      <w:r>
        <w:rPr>
          <w:u w:val="single"/>
        </w:rPr>
        <w:t>PHASE 0 Design Scope</w:t>
      </w:r>
      <w:r w:rsidR="007E2EAC" w:rsidRPr="00EE68D6">
        <w:rPr>
          <w:u w:val="single"/>
        </w:rPr>
        <w:t>:</w:t>
      </w:r>
      <w:r w:rsidR="007E2EAC" w:rsidRPr="00EE68D6">
        <w:t xml:space="preserve"> </w:t>
      </w:r>
      <w:r>
        <w:t>10</w:t>
      </w:r>
      <w:r w:rsidR="007E2EAC" w:rsidRPr="00EE68D6">
        <w:t>0% payable prior to commencement.</w:t>
      </w:r>
    </w:p>
    <w:p w14:paraId="0D86F4A9" w14:textId="07C16E59" w:rsidR="005A45D1" w:rsidRPr="00EE68D6" w:rsidRDefault="00A14DB1" w:rsidP="001D297E">
      <w:pPr>
        <w:pStyle w:val="ListParagraph"/>
        <w:numPr>
          <w:ilvl w:val="0"/>
          <w:numId w:val="6"/>
        </w:numPr>
        <w:spacing w:before="120"/>
        <w:ind w:left="1494"/>
      </w:pPr>
      <w:r>
        <w:rPr>
          <w:u w:val="single"/>
        </w:rPr>
        <w:t>PHASE 1 Tooling</w:t>
      </w:r>
      <w:r w:rsidR="005A45D1" w:rsidRPr="00EE68D6">
        <w:rPr>
          <w:u w:val="single"/>
        </w:rPr>
        <w:t>:</w:t>
      </w:r>
      <w:r w:rsidR="005A45D1" w:rsidRPr="00EE68D6">
        <w:t xml:space="preserve">  </w:t>
      </w:r>
      <w:r>
        <w:t>50% Deposit at Start, 30% before dispatching first off-tool-sample, 20% balance upon sample approval</w:t>
      </w:r>
      <w:r w:rsidR="005A45D1" w:rsidRPr="00EE68D6">
        <w:t xml:space="preserve">. </w:t>
      </w:r>
    </w:p>
    <w:p w14:paraId="4B317E95" w14:textId="63873A43" w:rsidR="007E2EAC" w:rsidRPr="00EE68D6" w:rsidRDefault="00A14DB1" w:rsidP="00702C94">
      <w:pPr>
        <w:pStyle w:val="ListParagraph"/>
        <w:numPr>
          <w:ilvl w:val="0"/>
          <w:numId w:val="6"/>
        </w:numPr>
        <w:spacing w:before="120"/>
        <w:ind w:left="1494"/>
      </w:pPr>
      <w:r>
        <w:rPr>
          <w:u w:val="single"/>
        </w:rPr>
        <w:t>PHASE 1 Manufacturing</w:t>
      </w:r>
      <w:r w:rsidR="007E2EAC" w:rsidRPr="00EE68D6">
        <w:rPr>
          <w:u w:val="single"/>
        </w:rPr>
        <w:t>:</w:t>
      </w:r>
      <w:r w:rsidR="007E2EAC" w:rsidRPr="00EE68D6">
        <w:t xml:space="preserve">   </w:t>
      </w:r>
      <w:r>
        <w:t xml:space="preserve">50% deposit at purchase order, </w:t>
      </w:r>
      <w:r w:rsidR="0049218C">
        <w:t>30% before dispatch from manufacturer, 20% 30 days after receiving invoice from Paniani Products</w:t>
      </w:r>
      <w:r w:rsidR="007E2EAC" w:rsidRPr="00EE68D6">
        <w:t>.</w:t>
      </w:r>
    </w:p>
    <w:p w14:paraId="44D1F4F1" w14:textId="77777777" w:rsidR="007E2EAC" w:rsidRPr="00EC2E50" w:rsidRDefault="007E2EAC" w:rsidP="007E2EAC">
      <w:pPr>
        <w:ind w:left="1138"/>
        <w:rPr>
          <w:sz w:val="20"/>
          <w:szCs w:val="20"/>
        </w:rPr>
      </w:pPr>
    </w:p>
    <w:p w14:paraId="4D3E80C0" w14:textId="77777777" w:rsidR="007E2EAC" w:rsidRPr="00EC2E50" w:rsidRDefault="007E2EAC" w:rsidP="007E2EAC">
      <w:pPr>
        <w:pStyle w:val="Heading2"/>
        <w:rPr>
          <w:sz w:val="20"/>
          <w:szCs w:val="20"/>
        </w:rPr>
      </w:pPr>
      <w:r w:rsidRPr="00EC2E50">
        <w:rPr>
          <w:sz w:val="20"/>
          <w:szCs w:val="20"/>
        </w:rPr>
        <w:t xml:space="preserve">Validity </w:t>
      </w:r>
    </w:p>
    <w:p w14:paraId="714F16F2" w14:textId="7C3569C0" w:rsidR="000C3603" w:rsidRPr="00EE68D6" w:rsidRDefault="007E2EAC" w:rsidP="00AB01F8">
      <w:r w:rsidRPr="00EE68D6">
        <w:rPr>
          <w:rFonts w:cs="Arial"/>
        </w:rPr>
        <w:t xml:space="preserve">This proposal is valid for a period of </w:t>
      </w:r>
      <w:r w:rsidR="003A6593" w:rsidRPr="00EE68D6">
        <w:rPr>
          <w:rFonts w:cs="Arial"/>
        </w:rPr>
        <w:t>28</w:t>
      </w:r>
      <w:r w:rsidRPr="00EE68D6">
        <w:rPr>
          <w:rFonts w:cs="Arial"/>
        </w:rPr>
        <w:t xml:space="preserve"> days from the date of submission</w:t>
      </w:r>
      <w:r w:rsidRPr="00EE68D6">
        <w:t>.</w:t>
      </w:r>
    </w:p>
    <w:p w14:paraId="276E4611" w14:textId="77777777" w:rsidR="00671674" w:rsidRDefault="00671674">
      <w:pPr>
        <w:spacing w:line="240" w:lineRule="auto"/>
        <w:ind w:left="0"/>
        <w:rPr>
          <w:b/>
          <w:bCs/>
          <w:kern w:val="32"/>
          <w:sz w:val="32"/>
          <w:szCs w:val="32"/>
        </w:rPr>
      </w:pPr>
      <w:r>
        <w:br w:type="page"/>
      </w:r>
    </w:p>
    <w:p w14:paraId="023048B7" w14:textId="12176AF0" w:rsidR="005F0655" w:rsidRPr="008E06D8" w:rsidRDefault="00127407" w:rsidP="00B20533">
      <w:pPr>
        <w:pStyle w:val="Heading1"/>
      </w:pPr>
      <w:r w:rsidRPr="008E06D8">
        <w:lastRenderedPageBreak/>
        <w:t>Authoris</w:t>
      </w:r>
      <w:r w:rsidR="00F312BB" w:rsidRPr="008E06D8">
        <w:t>ation to Proceed</w:t>
      </w:r>
    </w:p>
    <w:p w14:paraId="11623F45" w14:textId="77777777" w:rsidR="00227804" w:rsidRDefault="00227804" w:rsidP="00107308">
      <w:pPr>
        <w:ind w:left="567"/>
      </w:pPr>
    </w:p>
    <w:p w14:paraId="0121E2AF" w14:textId="1C5D1DFC" w:rsidR="00A23884" w:rsidRDefault="008369A0" w:rsidP="00A23884">
      <w:pPr>
        <w:ind w:left="0" w:firstLine="567"/>
      </w:pPr>
      <w:r w:rsidRPr="008E06D8">
        <w:t>To:</w:t>
      </w:r>
      <w:r w:rsidR="00A23884" w:rsidRPr="00A23884">
        <w:t xml:space="preserve"> </w:t>
      </w:r>
      <w:r w:rsidR="0049218C">
        <w:t xml:space="preserve"> Maia &amp; Eran</w:t>
      </w:r>
      <w:r w:rsidR="00B70766">
        <w:t xml:space="preserve"> Marsch</w:t>
      </w:r>
    </w:p>
    <w:p w14:paraId="252F7E5B" w14:textId="3993180B" w:rsidR="00B70766" w:rsidRDefault="00B70766" w:rsidP="00B70766">
      <w:pPr>
        <w:ind w:left="0" w:firstLine="567"/>
      </w:pPr>
      <w:r>
        <w:t>Doggy Dog World Pty Ltd</w:t>
      </w:r>
    </w:p>
    <w:p w14:paraId="47EE959E" w14:textId="77777777" w:rsidR="00A63138" w:rsidRPr="00A63138" w:rsidRDefault="00A63138" w:rsidP="00A63138">
      <w:pPr>
        <w:ind w:left="0" w:firstLine="567"/>
        <w:rPr>
          <w:lang w:val="en-US"/>
        </w:rPr>
      </w:pPr>
      <w:r w:rsidRPr="00A63138">
        <w:rPr>
          <w:lang w:val="en-US"/>
        </w:rPr>
        <w:t>Five Dock, NSW, AUSTRALIA 2046</w:t>
      </w:r>
    </w:p>
    <w:p w14:paraId="26EEA9E3" w14:textId="77777777" w:rsidR="00A63138" w:rsidRPr="00A63138" w:rsidRDefault="00A63138" w:rsidP="00A63138">
      <w:pPr>
        <w:ind w:left="0" w:firstLine="567"/>
        <w:rPr>
          <w:lang w:val="en-US"/>
        </w:rPr>
      </w:pPr>
      <w:r w:rsidRPr="00A63138">
        <w:rPr>
          <w:lang w:val="en-US"/>
        </w:rPr>
        <w:t>p. +61 402 398 841</w:t>
      </w:r>
    </w:p>
    <w:p w14:paraId="4808A660" w14:textId="1C504E78" w:rsidR="00B70766" w:rsidRDefault="00A63138" w:rsidP="00B70766">
      <w:pPr>
        <w:ind w:left="567"/>
      </w:pPr>
      <w:r>
        <w:t>e.</w:t>
      </w:r>
      <w:r>
        <w:tab/>
      </w:r>
      <w:hyperlink r:id="rId12" w:history="1">
        <w:r w:rsidR="00B70766" w:rsidRPr="00436A4D">
          <w:rPr>
            <w:rStyle w:val="Hyperlink"/>
          </w:rPr>
          <w:t>eran@doggydogworld.com.au</w:t>
        </w:r>
      </w:hyperlink>
    </w:p>
    <w:p w14:paraId="47FBFB78" w14:textId="52D7F916" w:rsidR="00B70766" w:rsidRDefault="00B70766" w:rsidP="00B70766">
      <w:pPr>
        <w:ind w:left="567"/>
      </w:pPr>
      <w:r>
        <w:tab/>
      </w:r>
      <w:r>
        <w:tab/>
      </w:r>
      <w:hyperlink r:id="rId13" w:history="1">
        <w:r w:rsidR="00A63138" w:rsidRPr="00436A4D">
          <w:rPr>
            <w:rStyle w:val="Hyperlink"/>
          </w:rPr>
          <w:t>maia@doggydogworld.com.au</w:t>
        </w:r>
      </w:hyperlink>
      <w:r w:rsidR="00A63138">
        <w:t xml:space="preserve"> </w:t>
      </w:r>
    </w:p>
    <w:p w14:paraId="2156A77D" w14:textId="77777777" w:rsidR="00B70766" w:rsidRDefault="00B70766" w:rsidP="00B70766">
      <w:pPr>
        <w:ind w:left="567"/>
      </w:pPr>
    </w:p>
    <w:p w14:paraId="5F75A8CF" w14:textId="77777777" w:rsidR="00B70766" w:rsidRDefault="00B70766" w:rsidP="00B70766">
      <w:pPr>
        <w:ind w:left="567"/>
      </w:pPr>
    </w:p>
    <w:p w14:paraId="25D1B8AF" w14:textId="77777777" w:rsidR="00B70766" w:rsidRPr="008E06D8" w:rsidRDefault="00B70766" w:rsidP="00B70766">
      <w:pPr>
        <w:ind w:left="567"/>
      </w:pPr>
    </w:p>
    <w:p w14:paraId="7B08721A" w14:textId="70333E26" w:rsidR="00E81B01" w:rsidRPr="00227804" w:rsidRDefault="00875667" w:rsidP="005045A9">
      <w:pPr>
        <w:ind w:left="567"/>
        <w:rPr>
          <w:b/>
          <w:color w:val="000000" w:themeColor="text1"/>
          <w:sz w:val="24"/>
          <w:szCs w:val="24"/>
        </w:rPr>
      </w:pPr>
      <w:r w:rsidRPr="00227804">
        <w:rPr>
          <w:b/>
          <w:color w:val="000000" w:themeColor="text1"/>
        </w:rPr>
        <w:t>Proposal Ref</w:t>
      </w:r>
      <w:r w:rsidR="001740A8" w:rsidRPr="00227804">
        <w:rPr>
          <w:b/>
          <w:color w:val="000000" w:themeColor="text1"/>
        </w:rPr>
        <w:t>erence</w:t>
      </w:r>
      <w:r w:rsidR="005045A9" w:rsidRPr="00227804">
        <w:rPr>
          <w:b/>
          <w:color w:val="000000" w:themeColor="text1"/>
        </w:rPr>
        <w:t xml:space="preserve">: </w:t>
      </w:r>
      <w:sdt>
        <w:sdtPr>
          <w:rPr>
            <w:b/>
            <w:color w:val="000000" w:themeColor="text1"/>
          </w:rPr>
          <w:alias w:val="Proposal Reference"/>
          <w:tag w:val=""/>
          <w:id w:val="1262646333"/>
          <w:placeholder>
            <w:docPart w:val="7F085AF24B1D406B83744D7225D9EE01"/>
          </w:placeholder>
          <w:dataBinding w:prefixMappings="xmlns:ns0='http://purl.org/dc/elements/1.1/' xmlns:ns1='http://schemas.openxmlformats.org/package/2006/metadata/core-properties' " w:xpath="/ns1:coreProperties[1]/ns0:title[1]" w:storeItemID="{6C3C8BC8-F283-45AE-878A-BAB7291924A1}"/>
          <w:text/>
        </w:sdtPr>
        <w:sdtEndPr/>
        <w:sdtContent>
          <w:r w:rsidR="00B92CF0">
            <w:rPr>
              <w:b/>
              <w:color w:val="000000" w:themeColor="text1"/>
            </w:rPr>
            <w:t>26-210203</w:t>
          </w:r>
        </w:sdtContent>
      </w:sdt>
      <w:r w:rsidR="005045A9" w:rsidRPr="00227804">
        <w:rPr>
          <w:b/>
          <w:color w:val="000000" w:themeColor="text1"/>
        </w:rPr>
        <w:t>,</w:t>
      </w:r>
      <w:r w:rsidR="00227804">
        <w:rPr>
          <w:b/>
          <w:color w:val="000000" w:themeColor="text1"/>
        </w:rPr>
        <w:t xml:space="preserve"> </w:t>
      </w:r>
      <w:sdt>
        <w:sdtPr>
          <w:rPr>
            <w:b/>
            <w:color w:val="000000" w:themeColor="text1"/>
          </w:rPr>
          <w:alias w:val="Proposal Version"/>
          <w:tag w:val=""/>
          <w:id w:val="-1455009802"/>
          <w:placeholder>
            <w:docPart w:val="1998DBEEFD31470B82A860DA9CF9BB0D"/>
          </w:placeholder>
          <w:dataBinding w:prefixMappings="xmlns:ns0='http://purl.org/dc/elements/1.1/' xmlns:ns1='http://schemas.openxmlformats.org/package/2006/metadata/core-properties' " w:xpath="/ns1:coreProperties[1]/ns1:contentStatus[1]" w:storeItemID="{6C3C8BC8-F283-45AE-878A-BAB7291924A1}"/>
          <w:text/>
        </w:sdtPr>
        <w:sdtEndPr/>
        <w:sdtContent>
          <w:r w:rsidR="009D6B34">
            <w:rPr>
              <w:b/>
              <w:color w:val="000000" w:themeColor="text1"/>
            </w:rPr>
            <w:t>3</w:t>
          </w:r>
        </w:sdtContent>
      </w:sdt>
    </w:p>
    <w:p w14:paraId="0E0E3666" w14:textId="77777777" w:rsidR="00515762" w:rsidRPr="008E06D8" w:rsidRDefault="00515762" w:rsidP="00107308">
      <w:pPr>
        <w:ind w:left="567"/>
        <w:rPr>
          <w:sz w:val="24"/>
          <w:szCs w:val="24"/>
        </w:rPr>
      </w:pPr>
    </w:p>
    <w:p w14:paraId="5249B0B5" w14:textId="77777777" w:rsidR="00620C48" w:rsidRPr="008E06D8" w:rsidRDefault="00620C48" w:rsidP="00E27423">
      <w:pPr>
        <w:ind w:left="567"/>
      </w:pPr>
      <w:r w:rsidRPr="008E06D8">
        <w:t>We have read and agreed with th</w:t>
      </w:r>
      <w:r w:rsidR="00AD0EB9">
        <w:t>is</w:t>
      </w:r>
      <w:r w:rsidRPr="008E06D8">
        <w:t xml:space="preserve"> proposal and the Terms of Business</w:t>
      </w:r>
      <w:r w:rsidR="00AD0EB9">
        <w:t xml:space="preserve"> and </w:t>
      </w:r>
      <w:r w:rsidRPr="008E06D8">
        <w:t>hereby authori</w:t>
      </w:r>
      <w:r w:rsidR="00127407" w:rsidRPr="008E06D8">
        <w:t>s</w:t>
      </w:r>
      <w:r w:rsidRPr="008E06D8">
        <w:t xml:space="preserve">e Planet Innovation to undertake the </w:t>
      </w:r>
      <w:r w:rsidR="00CA7D4C">
        <w:t>program of work</w:t>
      </w:r>
      <w:r w:rsidRPr="008E06D8">
        <w:t xml:space="preserve"> as described in this proposal:</w:t>
      </w:r>
    </w:p>
    <w:p w14:paraId="700CFECC" w14:textId="77777777" w:rsidR="00FF53BD" w:rsidRDefault="00FF53BD" w:rsidP="00107308">
      <w:pPr>
        <w:ind w:left="567"/>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6"/>
        <w:gridCol w:w="3457"/>
      </w:tblGrid>
      <w:tr w:rsidR="009120E3" w14:paraId="6A9414D2" w14:textId="77777777" w:rsidTr="0039230B">
        <w:trPr>
          <w:trHeight w:val="524"/>
        </w:trPr>
        <w:tc>
          <w:tcPr>
            <w:tcW w:w="1316" w:type="dxa"/>
            <w:vAlign w:val="bottom"/>
          </w:tcPr>
          <w:p w14:paraId="3D97B94B" w14:textId="77777777" w:rsidR="009120E3" w:rsidRDefault="009120E3" w:rsidP="001965B9">
            <w:pPr>
              <w:ind w:left="0"/>
            </w:pPr>
            <w:r>
              <w:t>Name:</w:t>
            </w:r>
          </w:p>
        </w:tc>
        <w:tc>
          <w:tcPr>
            <w:tcW w:w="3457" w:type="dxa"/>
            <w:tcBorders>
              <w:bottom w:val="dotted" w:sz="4" w:space="0" w:color="auto"/>
            </w:tcBorders>
            <w:vAlign w:val="bottom"/>
          </w:tcPr>
          <w:p w14:paraId="00AC3C5B" w14:textId="46B9BF9B" w:rsidR="009120E3" w:rsidRDefault="009120E3" w:rsidP="001965B9">
            <w:pPr>
              <w:ind w:left="0"/>
            </w:pPr>
          </w:p>
        </w:tc>
      </w:tr>
      <w:tr w:rsidR="009120E3" w14:paraId="2F226762" w14:textId="77777777" w:rsidTr="0039230B">
        <w:trPr>
          <w:trHeight w:val="524"/>
        </w:trPr>
        <w:tc>
          <w:tcPr>
            <w:tcW w:w="1316" w:type="dxa"/>
            <w:vAlign w:val="bottom"/>
          </w:tcPr>
          <w:p w14:paraId="4DEFAB1C" w14:textId="77777777" w:rsidR="009120E3" w:rsidRDefault="009120E3" w:rsidP="001965B9">
            <w:pPr>
              <w:ind w:left="0"/>
            </w:pPr>
            <w:r>
              <w:t>Title:</w:t>
            </w:r>
          </w:p>
        </w:tc>
        <w:tc>
          <w:tcPr>
            <w:tcW w:w="3457" w:type="dxa"/>
            <w:tcBorders>
              <w:top w:val="dotted" w:sz="4" w:space="0" w:color="auto"/>
              <w:bottom w:val="dotted" w:sz="4" w:space="0" w:color="auto"/>
            </w:tcBorders>
            <w:vAlign w:val="bottom"/>
          </w:tcPr>
          <w:p w14:paraId="7E8428E9" w14:textId="26FA67E3" w:rsidR="009120E3" w:rsidRDefault="009120E3" w:rsidP="001965B9">
            <w:pPr>
              <w:ind w:left="0"/>
            </w:pPr>
          </w:p>
        </w:tc>
      </w:tr>
      <w:tr w:rsidR="009120E3" w14:paraId="645EE698" w14:textId="77777777" w:rsidTr="0039230B">
        <w:trPr>
          <w:trHeight w:val="524"/>
        </w:trPr>
        <w:tc>
          <w:tcPr>
            <w:tcW w:w="1316" w:type="dxa"/>
            <w:vAlign w:val="bottom"/>
          </w:tcPr>
          <w:p w14:paraId="55E4F471" w14:textId="77777777" w:rsidR="009120E3" w:rsidRDefault="009120E3" w:rsidP="001965B9">
            <w:pPr>
              <w:ind w:left="0"/>
            </w:pPr>
            <w:r>
              <w:t>Signature:</w:t>
            </w:r>
          </w:p>
        </w:tc>
        <w:tc>
          <w:tcPr>
            <w:tcW w:w="3457" w:type="dxa"/>
            <w:tcBorders>
              <w:top w:val="dotted" w:sz="4" w:space="0" w:color="auto"/>
              <w:bottom w:val="dotted" w:sz="4" w:space="0" w:color="auto"/>
            </w:tcBorders>
            <w:vAlign w:val="bottom"/>
          </w:tcPr>
          <w:p w14:paraId="4B8264B9" w14:textId="77777777" w:rsidR="009120E3" w:rsidRDefault="009120E3" w:rsidP="001965B9">
            <w:pPr>
              <w:ind w:left="0"/>
            </w:pPr>
          </w:p>
        </w:tc>
      </w:tr>
      <w:tr w:rsidR="009120E3" w14:paraId="5BA33D9E" w14:textId="77777777" w:rsidTr="0039230B">
        <w:trPr>
          <w:trHeight w:val="524"/>
        </w:trPr>
        <w:tc>
          <w:tcPr>
            <w:tcW w:w="1316" w:type="dxa"/>
            <w:vAlign w:val="bottom"/>
          </w:tcPr>
          <w:p w14:paraId="27C149CF" w14:textId="77777777" w:rsidR="009120E3" w:rsidRDefault="009120E3" w:rsidP="001965B9">
            <w:pPr>
              <w:ind w:left="0"/>
            </w:pPr>
            <w:r>
              <w:t>Company:</w:t>
            </w:r>
          </w:p>
        </w:tc>
        <w:tc>
          <w:tcPr>
            <w:tcW w:w="3457" w:type="dxa"/>
            <w:tcBorders>
              <w:top w:val="dotted" w:sz="4" w:space="0" w:color="auto"/>
              <w:bottom w:val="dotted" w:sz="4" w:space="0" w:color="auto"/>
            </w:tcBorders>
            <w:vAlign w:val="bottom"/>
          </w:tcPr>
          <w:sdt>
            <w:sdtPr>
              <w:rPr>
                <w:rStyle w:val="BodyTextChar"/>
              </w:rPr>
              <w:alias w:val="Long Form Client Name"/>
              <w:tag w:val=""/>
              <w:id w:val="-331760447"/>
              <w:lock w:val="sdtLocked"/>
              <w:placeholder>
                <w:docPart w:val="1E577607CD6B40819DBDE27BAB6FCE66"/>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b/>
                <w:sz w:val="32"/>
                <w:szCs w:val="32"/>
              </w:rPr>
            </w:sdtEndPr>
            <w:sdtContent>
              <w:p w14:paraId="3D3955F4" w14:textId="2AA2A6F0" w:rsidR="009120E3" w:rsidRPr="009B31DA" w:rsidRDefault="001615E6" w:rsidP="001965B9">
                <w:pPr>
                  <w:ind w:left="0"/>
                  <w:rPr>
                    <w:b/>
                    <w:sz w:val="32"/>
                    <w:szCs w:val="32"/>
                  </w:rPr>
                </w:pPr>
                <w:r>
                  <w:rPr>
                    <w:rStyle w:val="BodyTextChar"/>
                  </w:rPr>
                  <w:t>Doggy dog world Pty Ltd</w:t>
                </w:r>
              </w:p>
            </w:sdtContent>
          </w:sdt>
        </w:tc>
      </w:tr>
      <w:tr w:rsidR="009120E3" w14:paraId="4B90D77E" w14:textId="77777777" w:rsidTr="0039230B">
        <w:trPr>
          <w:trHeight w:val="524"/>
        </w:trPr>
        <w:tc>
          <w:tcPr>
            <w:tcW w:w="1316" w:type="dxa"/>
            <w:vAlign w:val="bottom"/>
          </w:tcPr>
          <w:p w14:paraId="207FB748" w14:textId="77777777" w:rsidR="009120E3" w:rsidRDefault="009120E3" w:rsidP="001965B9">
            <w:pPr>
              <w:ind w:left="0"/>
            </w:pPr>
            <w:r>
              <w:t>Date:</w:t>
            </w:r>
          </w:p>
        </w:tc>
        <w:tc>
          <w:tcPr>
            <w:tcW w:w="3457" w:type="dxa"/>
            <w:tcBorders>
              <w:top w:val="dotted" w:sz="4" w:space="0" w:color="auto"/>
              <w:bottom w:val="dotted" w:sz="4" w:space="0" w:color="auto"/>
            </w:tcBorders>
            <w:vAlign w:val="bottom"/>
          </w:tcPr>
          <w:p w14:paraId="5EA719AC" w14:textId="77777777" w:rsidR="009120E3" w:rsidRDefault="009120E3" w:rsidP="001965B9">
            <w:pPr>
              <w:ind w:left="0"/>
            </w:pPr>
          </w:p>
        </w:tc>
      </w:tr>
    </w:tbl>
    <w:p w14:paraId="6316A4CF" w14:textId="77777777" w:rsidR="00842A9F" w:rsidRDefault="00842A9F" w:rsidP="009120E3">
      <w:pPr>
        <w:ind w:left="567"/>
      </w:pPr>
    </w:p>
    <w:p w14:paraId="6103A97D" w14:textId="77777777" w:rsidR="00842A9F" w:rsidRDefault="00842A9F" w:rsidP="009120E3">
      <w:pPr>
        <w:ind w:left="567"/>
      </w:pPr>
    </w:p>
    <w:p w14:paraId="15017AB0" w14:textId="76BD8E29" w:rsidR="009120E3" w:rsidRPr="008E06D8" w:rsidRDefault="009120E3" w:rsidP="009120E3">
      <w:pPr>
        <w:ind w:left="567"/>
      </w:pPr>
      <w:r w:rsidRPr="008E06D8">
        <w:t>Proposal Authorisation</w:t>
      </w:r>
      <w:r w:rsidR="00483E14">
        <w:t>:</w:t>
      </w:r>
    </w:p>
    <w:p w14:paraId="74CC5CB8" w14:textId="77777777" w:rsidR="009120E3" w:rsidRPr="008E06D8" w:rsidRDefault="009120E3" w:rsidP="009120E3">
      <w:pPr>
        <w:ind w:left="567"/>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2"/>
        <w:gridCol w:w="3446"/>
      </w:tblGrid>
      <w:tr w:rsidR="009120E3" w14:paraId="5D356EE4" w14:textId="77777777" w:rsidTr="0039230B">
        <w:trPr>
          <w:trHeight w:val="510"/>
        </w:trPr>
        <w:tc>
          <w:tcPr>
            <w:tcW w:w="1312" w:type="dxa"/>
            <w:vAlign w:val="bottom"/>
          </w:tcPr>
          <w:p w14:paraId="5F0DF42E" w14:textId="77777777" w:rsidR="009120E3" w:rsidRDefault="009120E3" w:rsidP="001965B9">
            <w:pPr>
              <w:ind w:left="0"/>
            </w:pPr>
            <w:r>
              <w:t>Name:</w:t>
            </w:r>
          </w:p>
        </w:tc>
        <w:tc>
          <w:tcPr>
            <w:tcW w:w="3446" w:type="dxa"/>
            <w:tcBorders>
              <w:bottom w:val="dotted" w:sz="4" w:space="0" w:color="auto"/>
            </w:tcBorders>
            <w:vAlign w:val="bottom"/>
          </w:tcPr>
          <w:p w14:paraId="355D73EF" w14:textId="77777777" w:rsidR="009120E3" w:rsidRDefault="009120E3" w:rsidP="001965B9">
            <w:pPr>
              <w:ind w:left="0"/>
            </w:pPr>
          </w:p>
        </w:tc>
      </w:tr>
      <w:tr w:rsidR="009120E3" w14:paraId="161BAC6C" w14:textId="77777777" w:rsidTr="0039230B">
        <w:trPr>
          <w:trHeight w:val="510"/>
        </w:trPr>
        <w:tc>
          <w:tcPr>
            <w:tcW w:w="1312" w:type="dxa"/>
            <w:vAlign w:val="bottom"/>
          </w:tcPr>
          <w:p w14:paraId="65EBFD36" w14:textId="77777777" w:rsidR="009120E3" w:rsidRDefault="009120E3" w:rsidP="001965B9">
            <w:pPr>
              <w:ind w:left="0"/>
            </w:pPr>
            <w:r>
              <w:t>Title:</w:t>
            </w:r>
          </w:p>
        </w:tc>
        <w:tc>
          <w:tcPr>
            <w:tcW w:w="3446" w:type="dxa"/>
            <w:tcBorders>
              <w:top w:val="dotted" w:sz="4" w:space="0" w:color="auto"/>
              <w:bottom w:val="dotted" w:sz="4" w:space="0" w:color="auto"/>
            </w:tcBorders>
            <w:vAlign w:val="bottom"/>
          </w:tcPr>
          <w:p w14:paraId="295DFF66" w14:textId="77777777" w:rsidR="009120E3" w:rsidRDefault="009120E3" w:rsidP="001965B9">
            <w:pPr>
              <w:ind w:left="0"/>
            </w:pPr>
          </w:p>
        </w:tc>
      </w:tr>
      <w:tr w:rsidR="009120E3" w14:paraId="6DB77C21" w14:textId="77777777" w:rsidTr="0039230B">
        <w:trPr>
          <w:trHeight w:val="510"/>
        </w:trPr>
        <w:tc>
          <w:tcPr>
            <w:tcW w:w="1312" w:type="dxa"/>
            <w:vAlign w:val="bottom"/>
          </w:tcPr>
          <w:p w14:paraId="3EB25FD6" w14:textId="77777777" w:rsidR="009120E3" w:rsidRDefault="009120E3" w:rsidP="001965B9">
            <w:pPr>
              <w:ind w:left="0"/>
            </w:pPr>
            <w:r>
              <w:t>Signature:</w:t>
            </w:r>
          </w:p>
        </w:tc>
        <w:tc>
          <w:tcPr>
            <w:tcW w:w="3446" w:type="dxa"/>
            <w:tcBorders>
              <w:top w:val="dotted" w:sz="4" w:space="0" w:color="auto"/>
              <w:bottom w:val="dotted" w:sz="4" w:space="0" w:color="auto"/>
            </w:tcBorders>
            <w:vAlign w:val="bottom"/>
          </w:tcPr>
          <w:p w14:paraId="5C135BD9" w14:textId="77777777" w:rsidR="009120E3" w:rsidRDefault="009120E3" w:rsidP="001965B9">
            <w:pPr>
              <w:ind w:left="0"/>
            </w:pPr>
          </w:p>
        </w:tc>
      </w:tr>
      <w:tr w:rsidR="000E2B4A" w14:paraId="39C016F7" w14:textId="77777777" w:rsidTr="000E2B4A">
        <w:trPr>
          <w:trHeight w:val="510"/>
        </w:trPr>
        <w:tc>
          <w:tcPr>
            <w:tcW w:w="1312" w:type="dxa"/>
            <w:vAlign w:val="bottom"/>
          </w:tcPr>
          <w:p w14:paraId="3321F833" w14:textId="77777777" w:rsidR="000E2B4A" w:rsidRDefault="006D350C" w:rsidP="001965B9">
            <w:pPr>
              <w:ind w:left="0"/>
            </w:pPr>
            <w:r>
              <w:t>Company:</w:t>
            </w:r>
          </w:p>
        </w:tc>
        <w:tc>
          <w:tcPr>
            <w:tcW w:w="3446" w:type="dxa"/>
            <w:vAlign w:val="bottom"/>
          </w:tcPr>
          <w:p w14:paraId="393B79E5" w14:textId="7071FFA5" w:rsidR="000E2B4A" w:rsidRDefault="000E2B4A" w:rsidP="001965B9">
            <w:pPr>
              <w:ind w:left="0"/>
            </w:pPr>
            <w:r w:rsidRPr="00B241E7">
              <w:t>P</w:t>
            </w:r>
            <w:r w:rsidR="00B70766">
              <w:t xml:space="preserve">aniani Products </w:t>
            </w:r>
            <w:r w:rsidRPr="00B241E7">
              <w:t>Pty Ltd</w:t>
            </w:r>
          </w:p>
        </w:tc>
      </w:tr>
      <w:tr w:rsidR="009120E3" w14:paraId="477A3339" w14:textId="77777777" w:rsidTr="0039230B">
        <w:trPr>
          <w:trHeight w:val="510"/>
        </w:trPr>
        <w:tc>
          <w:tcPr>
            <w:tcW w:w="1312" w:type="dxa"/>
            <w:vAlign w:val="bottom"/>
          </w:tcPr>
          <w:p w14:paraId="193DD43B" w14:textId="77777777" w:rsidR="009120E3" w:rsidRDefault="009120E3" w:rsidP="001965B9">
            <w:pPr>
              <w:ind w:left="0"/>
            </w:pPr>
            <w:r>
              <w:t>Date:</w:t>
            </w:r>
          </w:p>
        </w:tc>
        <w:tc>
          <w:tcPr>
            <w:tcW w:w="3446" w:type="dxa"/>
            <w:tcBorders>
              <w:bottom w:val="dotted" w:sz="4" w:space="0" w:color="auto"/>
            </w:tcBorders>
            <w:vAlign w:val="bottom"/>
          </w:tcPr>
          <w:p w14:paraId="74038E62" w14:textId="77777777" w:rsidR="009120E3" w:rsidRDefault="009120E3" w:rsidP="001965B9">
            <w:pPr>
              <w:ind w:left="0"/>
            </w:pPr>
          </w:p>
        </w:tc>
      </w:tr>
    </w:tbl>
    <w:p w14:paraId="360BE1A8" w14:textId="77777777" w:rsidR="00595D24" w:rsidRPr="008E06D8" w:rsidRDefault="00595D24" w:rsidP="00CA7D4C">
      <w:pPr>
        <w:ind w:left="0"/>
      </w:pPr>
    </w:p>
    <w:sectPr w:rsidR="00595D24" w:rsidRPr="008E06D8" w:rsidSect="00A3311B">
      <w:headerReference w:type="default" r:id="rId14"/>
      <w:footerReference w:type="default" r:id="rId15"/>
      <w:headerReference w:type="first" r:id="rId16"/>
      <w:footerReference w:type="first" r:id="rId17"/>
      <w:pgSz w:w="11907" w:h="16840" w:code="9"/>
      <w:pgMar w:top="885" w:right="1440" w:bottom="1559" w:left="1440" w:header="567" w:footer="26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4D6B" w14:textId="77777777" w:rsidR="00E601DF" w:rsidRDefault="00E601DF" w:rsidP="00F312BB">
      <w:r>
        <w:separator/>
      </w:r>
    </w:p>
  </w:endnote>
  <w:endnote w:type="continuationSeparator" w:id="0">
    <w:p w14:paraId="511DB23A" w14:textId="77777777" w:rsidR="00E601DF" w:rsidRDefault="00E601DF" w:rsidP="00F312BB">
      <w:r>
        <w:continuationSeparator/>
      </w:r>
    </w:p>
  </w:endnote>
  <w:endnote w:type="continuationNotice" w:id="1">
    <w:p w14:paraId="0EB28666" w14:textId="77777777" w:rsidR="00E601DF" w:rsidRDefault="00E601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Nunito 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F4F1" w14:textId="362674BF" w:rsidR="00763AB7" w:rsidRDefault="00763AB7" w:rsidP="000777DB">
    <w:pPr>
      <w:autoSpaceDE w:val="0"/>
      <w:autoSpaceDN w:val="0"/>
      <w:adjustRightInd w:val="0"/>
      <w:ind w:left="0"/>
      <w:jc w:val="center"/>
      <w:rPr>
        <w:rFonts w:cs="Arial"/>
        <w:color w:val="7AA0C1"/>
        <w:sz w:val="14"/>
        <w:szCs w:val="14"/>
      </w:rPr>
    </w:pPr>
    <w:r>
      <w:rPr>
        <w:noProof/>
        <w:sz w:val="24"/>
        <w:lang w:eastAsia="en-AU"/>
      </w:rPr>
      <mc:AlternateContent>
        <mc:Choice Requires="wps">
          <w:drawing>
            <wp:anchor distT="4294967295" distB="4294967295" distL="114300" distR="114300" simplePos="0" relativeHeight="251658241" behindDoc="0" locked="0" layoutInCell="1" allowOverlap="1" wp14:anchorId="7225BC27" wp14:editId="2CB0117D">
              <wp:simplePos x="0" y="0"/>
              <wp:positionH relativeFrom="column">
                <wp:posOffset>-1252855</wp:posOffset>
              </wp:positionH>
              <wp:positionV relativeFrom="paragraph">
                <wp:posOffset>-52706</wp:posOffset>
              </wp:positionV>
              <wp:extent cx="80010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4D50E" id="Straight Connector 2"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65pt,-4.15pt" to="531.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" strokeweight="1pt"/>
          </w:pict>
        </mc:Fallback>
      </mc:AlternateContent>
    </w:r>
    <w:r w:rsidRPr="00281FD4">
      <w:rPr>
        <w:rFonts w:cs="Arial"/>
        <w:i/>
        <w:color w:val="000000"/>
        <w:sz w:val="14"/>
        <w:szCs w:val="14"/>
      </w:rPr>
      <w:t>Confidentiality Notice:</w:t>
    </w:r>
    <w:r w:rsidRPr="00281FD4">
      <w:rPr>
        <w:rFonts w:cs="Arial"/>
        <w:color w:val="000000"/>
        <w:sz w:val="14"/>
        <w:szCs w:val="14"/>
      </w:rPr>
      <w:t xml:space="preserve"> This proposal, including any attachments, is for the sole use of the sponsor and contains confidential and </w:t>
    </w:r>
    <w:r>
      <w:rPr>
        <w:rFonts w:cs="Arial"/>
        <w:color w:val="000000"/>
        <w:sz w:val="14"/>
        <w:szCs w:val="14"/>
      </w:rPr>
      <w:t xml:space="preserve">privileged information of </w:t>
    </w:r>
    <w:r w:rsidR="001E354D">
      <w:rPr>
        <w:rFonts w:cs="Arial"/>
        <w:color w:val="000000"/>
        <w:sz w:val="14"/>
        <w:szCs w:val="14"/>
      </w:rPr>
      <w:t>Paniani Products Pty Ltd</w:t>
    </w:r>
    <w:r w:rsidRPr="00281FD4">
      <w:rPr>
        <w:rFonts w:cs="Arial"/>
        <w:color w:val="000000"/>
        <w:sz w:val="14"/>
        <w:szCs w:val="14"/>
      </w:rPr>
      <w:t>. Any unauthorized review, use, disclosure, or distribution is strictly prohibited</w:t>
    </w:r>
    <w:r w:rsidRPr="00054CE2">
      <w:rPr>
        <w:rFonts w:cs="Arial"/>
        <w:color w:val="7AA0C1"/>
        <w:sz w:val="14"/>
        <w:szCs w:val="14"/>
      </w:rPr>
      <w:t>.</w:t>
    </w:r>
  </w:p>
  <w:p w14:paraId="61B8A7D3" w14:textId="77777777" w:rsidR="00763AB7" w:rsidRPr="00A939A2" w:rsidRDefault="00763AB7" w:rsidP="000777DB">
    <w:pPr>
      <w:autoSpaceDE w:val="0"/>
      <w:autoSpaceDN w:val="0"/>
      <w:adjustRightInd w:val="0"/>
      <w:ind w:left="0"/>
      <w:jc w:val="center"/>
      <w:rPr>
        <w:rFonts w:cs="Arial"/>
        <w:color w:val="000000"/>
        <w:sz w:val="14"/>
        <w:szCs w:val="14"/>
      </w:rPr>
    </w:pPr>
  </w:p>
  <w:p w14:paraId="040B4789" w14:textId="1B474059" w:rsidR="00763AB7" w:rsidRDefault="00763AB7" w:rsidP="006E688F">
    <w:pPr>
      <w:pStyle w:val="Footer"/>
      <w:tabs>
        <w:tab w:val="clear" w:pos="4320"/>
        <w:tab w:val="clear" w:pos="8640"/>
        <w:tab w:val="center" w:pos="4820"/>
        <w:tab w:val="right" w:pos="9027"/>
        <w:tab w:val="right" w:pos="14884"/>
      </w:tabs>
      <w:ind w:left="0"/>
      <w:rPr>
        <w:sz w:val="14"/>
        <w:szCs w:val="14"/>
      </w:rPr>
    </w:pPr>
    <w:r w:rsidRPr="00057885">
      <w:rPr>
        <w:sz w:val="14"/>
        <w:szCs w:val="14"/>
      </w:rPr>
      <w:t xml:space="preserve">This file: </w:t>
    </w:r>
    <w:r>
      <w:rPr>
        <w:sz w:val="14"/>
        <w:szCs w:val="14"/>
      </w:rPr>
      <w:fldChar w:fldCharType="begin"/>
    </w:r>
    <w:r>
      <w:rPr>
        <w:sz w:val="14"/>
        <w:szCs w:val="14"/>
      </w:rPr>
      <w:instrText xml:space="preserve"> FILENAME   \* MERGEFORMAT </w:instrText>
    </w:r>
    <w:r>
      <w:rPr>
        <w:sz w:val="14"/>
        <w:szCs w:val="14"/>
      </w:rPr>
      <w:fldChar w:fldCharType="separate"/>
    </w:r>
    <w:r w:rsidR="00422223">
      <w:rPr>
        <w:noProof/>
        <w:sz w:val="14"/>
        <w:szCs w:val="14"/>
      </w:rPr>
      <w:t>26-</w:t>
    </w:r>
    <w:r w:rsidR="00705200">
      <w:rPr>
        <w:noProof/>
        <w:sz w:val="14"/>
        <w:szCs w:val="14"/>
      </w:rPr>
      <w:t>21</w:t>
    </w:r>
    <w:r w:rsidR="00422223">
      <w:rPr>
        <w:noProof/>
        <w:sz w:val="14"/>
        <w:szCs w:val="14"/>
      </w:rPr>
      <w:t xml:space="preserve">0203, </w:t>
    </w:r>
    <w:r w:rsidR="00705200">
      <w:rPr>
        <w:noProof/>
        <w:sz w:val="14"/>
        <w:szCs w:val="14"/>
      </w:rPr>
      <w:t>3</w:t>
    </w:r>
    <w:r w:rsidR="00422223">
      <w:rPr>
        <w:noProof/>
        <w:sz w:val="14"/>
        <w:szCs w:val="14"/>
      </w:rPr>
      <w:t xml:space="preserve"> - PuppyDock Development Proposal</w:t>
    </w:r>
    <w:r w:rsidR="0069295C">
      <w:rPr>
        <w:noProof/>
        <w:sz w:val="14"/>
        <w:szCs w:val="14"/>
      </w:rPr>
      <w:t>l</w:t>
    </w:r>
    <w:r>
      <w:rPr>
        <w:sz w:val="14"/>
        <w:szCs w:val="14"/>
      </w:rPr>
      <w:fldChar w:fldCharType="end"/>
    </w:r>
    <w:r w:rsidRPr="00057885">
      <w:rPr>
        <w:sz w:val="14"/>
        <w:szCs w:val="14"/>
      </w:rPr>
      <w:tab/>
    </w:r>
    <w:r>
      <w:rPr>
        <w:sz w:val="14"/>
        <w:szCs w:val="14"/>
      </w:rPr>
      <w:tab/>
    </w: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6</w:t>
    </w:r>
    <w:r>
      <w:rPr>
        <w:sz w:val="16"/>
        <w:szCs w:val="16"/>
      </w:rPr>
      <w:fldChar w:fldCharType="end"/>
    </w:r>
    <w:r>
      <w:rPr>
        <w:sz w:val="16"/>
        <w:szCs w:val="16"/>
      </w:rPr>
      <w:t xml:space="preserve"> of </w:t>
    </w:r>
    <w:r>
      <w:rPr>
        <w:rStyle w:val="PageNumber"/>
        <w:sz w:val="16"/>
        <w:szCs w:val="16"/>
      </w:rPr>
      <w:fldChar w:fldCharType="begin"/>
    </w:r>
    <w:r>
      <w:rPr>
        <w:rStyle w:val="PageNumber"/>
        <w:sz w:val="16"/>
        <w:szCs w:val="16"/>
      </w:rPr>
      <w:instrText xml:space="preserve"> NUMPAGES </w:instrText>
    </w:r>
    <w:r>
      <w:rPr>
        <w:rStyle w:val="PageNumber"/>
        <w:sz w:val="16"/>
        <w:szCs w:val="16"/>
      </w:rPr>
      <w:fldChar w:fldCharType="separate"/>
    </w:r>
    <w:r>
      <w:rPr>
        <w:rStyle w:val="PageNumber"/>
        <w:noProof/>
        <w:sz w:val="16"/>
        <w:szCs w:val="16"/>
      </w:rPr>
      <w:t>6</w:t>
    </w:r>
    <w:r>
      <w:rPr>
        <w:rStyle w:val="PageNumber"/>
        <w:sz w:val="16"/>
        <w:szCs w:val="16"/>
      </w:rPr>
      <w:fldChar w:fldCharType="end"/>
    </w:r>
    <w:r w:rsidRPr="00057885">
      <w:rPr>
        <w:sz w:val="14"/>
        <w:szCs w:val="14"/>
      </w:rPr>
      <w:tab/>
    </w:r>
    <w:r>
      <w:rPr>
        <w:sz w:val="14"/>
        <w:szCs w:val="14"/>
      </w:rPr>
      <w:t xml:space="preserve"> </w:t>
    </w:r>
  </w:p>
  <w:p w14:paraId="3FC40C3D" w14:textId="77777777" w:rsidR="008705B9" w:rsidRPr="00DE67FC" w:rsidRDefault="008705B9" w:rsidP="006E688F">
    <w:pPr>
      <w:pStyle w:val="Footer"/>
      <w:tabs>
        <w:tab w:val="clear" w:pos="4320"/>
        <w:tab w:val="clear" w:pos="8640"/>
        <w:tab w:val="center" w:pos="4820"/>
        <w:tab w:val="right" w:pos="9027"/>
        <w:tab w:val="right" w:pos="14884"/>
      </w:tabs>
      <w:ind w:left="0"/>
      <w:rPr>
        <w:color w:val="FFFFFF" w:themeColor="background1"/>
        <w:sz w:val="14"/>
        <w:szCs w:val="14"/>
      </w:rPr>
    </w:pPr>
    <w:r w:rsidRPr="00DE67FC">
      <w:rPr>
        <w:color w:val="FFFFFF" w:themeColor="background1"/>
        <w:sz w:val="14"/>
        <w:szCs w:val="14"/>
      </w:rPr>
      <w:t xml:space="preserve">Proposal </w:t>
    </w:r>
    <w:r w:rsidR="002D6C73" w:rsidRPr="00DE67FC">
      <w:rPr>
        <w:color w:val="FFFFFF" w:themeColor="background1"/>
        <w:sz w:val="14"/>
        <w:szCs w:val="14"/>
      </w:rPr>
      <w:t>Template v1</w:t>
    </w:r>
    <w:r w:rsidR="00196015" w:rsidRPr="00DE67FC">
      <w:rPr>
        <w:color w:val="FFFFFF" w:themeColor="background1"/>
        <w:sz w:val="14"/>
        <w:szCs w:val="14"/>
      </w:rPr>
      <w:t>9.0</w:t>
    </w:r>
    <w:r w:rsidR="00DE67FC" w:rsidRPr="00DE67FC">
      <w:rPr>
        <w:color w:val="FFFFFF" w:themeColor="background1"/>
        <w:sz w:val="14"/>
        <w:szCs w:val="14"/>
      </w:rPr>
      <w:t>2</w:t>
    </w:r>
    <w:r w:rsidRPr="00DE67FC">
      <w:rPr>
        <w:color w:val="FFFFFF" w:themeColor="background1"/>
        <w:sz w:val="14"/>
        <w:szCs w:val="14"/>
      </w:rPr>
      <w:t xml:space="preserve"> </w:t>
    </w:r>
  </w:p>
  <w:p w14:paraId="5F166636" w14:textId="77777777" w:rsidR="00763AB7" w:rsidRPr="000777DB" w:rsidRDefault="00763AB7" w:rsidP="006E688F">
    <w:pPr>
      <w:pStyle w:val="Footer"/>
      <w:ind w:left="0"/>
      <w:rPr>
        <w:sz w:val="14"/>
        <w:szCs w:val="14"/>
      </w:rPr>
    </w:pPr>
    <w:r w:rsidRPr="002F2FCD">
      <w:rPr>
        <w:sz w:val="14"/>
        <w:szCs w:val="14"/>
      </w:rPr>
      <w:tab/>
    </w:r>
    <w:r w:rsidRPr="001A4F81">
      <w:rPr>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E0E8" w14:textId="77777777" w:rsidR="00763AB7" w:rsidRPr="00D12893" w:rsidRDefault="00763AB7" w:rsidP="000777DB">
    <w:pPr>
      <w:tabs>
        <w:tab w:val="center" w:pos="4513"/>
        <w:tab w:val="right" w:pos="9026"/>
      </w:tabs>
      <w:spacing w:after="20"/>
      <w:ind w:left="0"/>
      <w:rPr>
        <w:rFonts w:cs="Arial"/>
        <w:b/>
        <w:sz w:val="10"/>
        <w:szCs w:val="16"/>
        <w:lang w:eastAsia="en-AU"/>
      </w:rPr>
    </w:pPr>
    <w:r>
      <w:rPr>
        <w:noProof/>
        <w:lang w:eastAsia="en-AU"/>
      </w:rPr>
      <mc:AlternateContent>
        <mc:Choice Requires="wps">
          <w:drawing>
            <wp:anchor distT="4294967295" distB="4294967295" distL="114300" distR="114300" simplePos="0" relativeHeight="251658240" behindDoc="0" locked="0" layoutInCell="1" allowOverlap="1" wp14:anchorId="0D3933D6" wp14:editId="668641A7">
              <wp:simplePos x="0" y="0"/>
              <wp:positionH relativeFrom="column">
                <wp:posOffset>-1300480</wp:posOffset>
              </wp:positionH>
              <wp:positionV relativeFrom="paragraph">
                <wp:posOffset>41909</wp:posOffset>
              </wp:positionV>
              <wp:extent cx="80010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BFFFA" id="Straight Connector 2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2.4pt,3.3pt" to="527.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" strokeweight="1pt"/>
          </w:pict>
        </mc:Fallback>
      </mc:AlternateContent>
    </w:r>
  </w:p>
  <w:p w14:paraId="3E5DEB2A" w14:textId="00FB16EE" w:rsidR="00763AB7" w:rsidRPr="00A939A2" w:rsidRDefault="00763AB7" w:rsidP="00422223">
    <w:pPr>
      <w:tabs>
        <w:tab w:val="center" w:pos="4513"/>
        <w:tab w:val="right" w:pos="9026"/>
      </w:tabs>
      <w:spacing w:after="20"/>
      <w:ind w:left="0"/>
      <w:rPr>
        <w:rFonts w:cs="Arial"/>
        <w:sz w:val="16"/>
        <w:szCs w:val="16"/>
        <w:lang w:eastAsia="en-AU"/>
      </w:rPr>
    </w:pPr>
    <w:r w:rsidRPr="0072180E">
      <w:rPr>
        <w:rFonts w:cs="Arial"/>
        <w:b/>
        <w:sz w:val="16"/>
        <w:szCs w:val="16"/>
        <w:lang w:eastAsia="en-AU"/>
      </w:rPr>
      <w:t>P</w:t>
    </w:r>
    <w:r w:rsidR="00422223">
      <w:rPr>
        <w:rFonts w:cs="Arial"/>
        <w:b/>
        <w:sz w:val="16"/>
        <w:szCs w:val="16"/>
        <w:lang w:eastAsia="en-AU"/>
      </w:rPr>
      <w:t>aniani Products Pty Ltd</w:t>
    </w:r>
    <w:r w:rsidRPr="0072180E">
      <w:rPr>
        <w:rFonts w:cs="Arial"/>
        <w:b/>
        <w:sz w:val="16"/>
        <w:szCs w:val="16"/>
        <w:lang w:eastAsia="en-AU"/>
      </w:rPr>
      <w:t xml:space="preserve"> </w:t>
    </w:r>
    <w:r w:rsidRPr="0072180E">
      <w:rPr>
        <w:rFonts w:cs="Arial"/>
        <w:color w:val="A6A6A6" w:themeColor="background1" w:themeShade="A6"/>
        <w:sz w:val="16"/>
        <w:szCs w:val="16"/>
        <w:lang w:eastAsia="en-AU"/>
      </w:rPr>
      <w:t>|</w:t>
    </w:r>
    <w:r w:rsidRPr="0072180E">
      <w:rPr>
        <w:rFonts w:cs="Arial"/>
        <w:sz w:val="16"/>
        <w:szCs w:val="16"/>
        <w:lang w:eastAsia="en-AU"/>
      </w:rPr>
      <w:t xml:space="preserve"> </w:t>
    </w:r>
    <w:r w:rsidR="00422223" w:rsidRPr="00422223">
      <w:rPr>
        <w:rFonts w:cs="Arial"/>
        <w:sz w:val="16"/>
        <w:szCs w:val="16"/>
        <w:lang w:eastAsia="en-AU"/>
      </w:rPr>
      <w:t>Corner Carrington Road &amp; Thurston Street</w:t>
    </w:r>
    <w:r w:rsidR="00422223">
      <w:rPr>
        <w:rFonts w:cs="Arial"/>
        <w:sz w:val="16"/>
        <w:szCs w:val="16"/>
        <w:lang w:eastAsia="en-AU"/>
      </w:rPr>
      <w:t xml:space="preserve">, </w:t>
    </w:r>
    <w:r w:rsidR="00422223" w:rsidRPr="00422223">
      <w:rPr>
        <w:rFonts w:cs="Arial"/>
        <w:sz w:val="16"/>
        <w:szCs w:val="16"/>
        <w:lang w:eastAsia="en-AU"/>
      </w:rPr>
      <w:t>Suite 10/1 Main St, Box Hill VIC 3128</w:t>
    </w:r>
  </w:p>
  <w:p w14:paraId="6AC84FE0" w14:textId="71A67795" w:rsidR="00763AB7" w:rsidRPr="00993AB5" w:rsidRDefault="00763AB7" w:rsidP="000777DB">
    <w:pPr>
      <w:tabs>
        <w:tab w:val="center" w:pos="4513"/>
        <w:tab w:val="right" w:pos="9026"/>
      </w:tabs>
      <w:spacing w:before="20" w:after="20"/>
      <w:ind w:left="0"/>
      <w:rPr>
        <w:rFonts w:cs="Arial"/>
        <w:sz w:val="16"/>
        <w:szCs w:val="16"/>
        <w:lang w:val="fr-FR" w:eastAsia="en-AU"/>
      </w:rPr>
    </w:pPr>
    <w:r w:rsidRPr="00993AB5">
      <w:rPr>
        <w:rFonts w:cs="Arial"/>
        <w:sz w:val="16"/>
        <w:szCs w:val="16"/>
        <w:lang w:val="fr-FR" w:eastAsia="en-AU"/>
      </w:rPr>
      <w:t xml:space="preserve">T +61 </w:t>
    </w:r>
    <w:r w:rsidR="00422223">
      <w:rPr>
        <w:rFonts w:cs="Arial"/>
        <w:sz w:val="16"/>
        <w:szCs w:val="16"/>
        <w:lang w:val="fr-FR" w:eastAsia="en-AU"/>
      </w:rPr>
      <w:t>0406 238 458</w:t>
    </w:r>
    <w:r w:rsidRPr="00993AB5">
      <w:rPr>
        <w:rFonts w:cs="Arial"/>
        <w:color w:val="A6A6A6" w:themeColor="background1" w:themeShade="A6"/>
        <w:sz w:val="16"/>
        <w:szCs w:val="16"/>
        <w:lang w:val="fr-FR" w:eastAsia="en-AU"/>
      </w:rPr>
      <w:t>|</w:t>
    </w:r>
    <w:r w:rsidRPr="00993AB5">
      <w:rPr>
        <w:rFonts w:cs="Arial"/>
        <w:sz w:val="16"/>
        <w:szCs w:val="16"/>
        <w:lang w:val="fr-FR" w:eastAsia="en-AU"/>
      </w:rPr>
      <w:t xml:space="preserve"> </w:t>
    </w:r>
    <w:r w:rsidR="00422223" w:rsidRPr="000B038D">
      <w:rPr>
        <w:sz w:val="16"/>
        <w:szCs w:val="16"/>
      </w:rPr>
      <w:t>www.panianiproducts.com</w:t>
    </w:r>
    <w:r w:rsidR="00422223" w:rsidRPr="000B038D">
      <w:rPr>
        <w:rFonts w:cs="Arial"/>
        <w:sz w:val="10"/>
        <w:szCs w:val="10"/>
        <w:lang w:val="fr-FR" w:eastAsia="en-AU"/>
      </w:rPr>
      <w:t xml:space="preserve"> </w:t>
    </w:r>
  </w:p>
  <w:p w14:paraId="21AD26E8" w14:textId="77777777" w:rsidR="00763AB7" w:rsidRPr="000777DB" w:rsidRDefault="00763AB7" w:rsidP="00E73CCF">
    <w:pPr>
      <w:pStyle w:val="Footer"/>
      <w:tabs>
        <w:tab w:val="clear" w:pos="4320"/>
        <w:tab w:val="clear" w:pos="8640"/>
        <w:tab w:val="center" w:pos="4820"/>
        <w:tab w:val="right" w:pos="9027"/>
        <w:tab w:val="right" w:pos="14884"/>
      </w:tabs>
      <w:ind w:left="0"/>
      <w:rPr>
        <w:sz w:val="14"/>
        <w:szCs w:val="14"/>
      </w:rPr>
    </w:pPr>
    <w:r w:rsidRPr="00993AB5">
      <w:rPr>
        <w:sz w:val="14"/>
        <w:szCs w:val="14"/>
        <w:lang w:val="fr-FR"/>
      </w:rPr>
      <w:tab/>
    </w:r>
    <w:r w:rsidRPr="00993AB5">
      <w:rPr>
        <w:sz w:val="14"/>
        <w:szCs w:val="14"/>
        <w:lang w:val="fr-FR"/>
      </w:rPr>
      <w:tab/>
    </w: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of </w:t>
    </w:r>
    <w:r>
      <w:rPr>
        <w:rStyle w:val="PageNumber"/>
        <w:sz w:val="16"/>
        <w:szCs w:val="16"/>
      </w:rPr>
      <w:fldChar w:fldCharType="begin"/>
    </w:r>
    <w:r>
      <w:rPr>
        <w:rStyle w:val="PageNumber"/>
        <w:sz w:val="16"/>
        <w:szCs w:val="16"/>
      </w:rPr>
      <w:instrText xml:space="preserve"> NUMPAGES </w:instrText>
    </w:r>
    <w:r>
      <w:rPr>
        <w:rStyle w:val="PageNumber"/>
        <w:sz w:val="16"/>
        <w:szCs w:val="16"/>
      </w:rPr>
      <w:fldChar w:fldCharType="separate"/>
    </w:r>
    <w:r>
      <w:rPr>
        <w:rStyle w:val="PageNumber"/>
        <w:noProof/>
        <w:sz w:val="16"/>
        <w:szCs w:val="16"/>
      </w:rPr>
      <w:t>6</w:t>
    </w:r>
    <w:r>
      <w:rPr>
        <w:rStyle w:val="PageNumber"/>
        <w:sz w:val="16"/>
        <w:szCs w:val="16"/>
      </w:rPr>
      <w:fldChar w:fldCharType="end"/>
    </w:r>
    <w:r w:rsidRPr="00057885">
      <w:rPr>
        <w:sz w:val="14"/>
        <w:szCs w:val="14"/>
      </w:rPr>
      <w:tab/>
    </w:r>
    <w:r>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8AC7" w14:textId="77777777" w:rsidR="00E601DF" w:rsidRDefault="00E601DF" w:rsidP="00F312BB">
      <w:r>
        <w:separator/>
      </w:r>
    </w:p>
  </w:footnote>
  <w:footnote w:type="continuationSeparator" w:id="0">
    <w:p w14:paraId="076F33C6" w14:textId="77777777" w:rsidR="00E601DF" w:rsidRDefault="00E601DF" w:rsidP="00F312BB">
      <w:r>
        <w:continuationSeparator/>
      </w:r>
    </w:p>
  </w:footnote>
  <w:footnote w:type="continuationNotice" w:id="1">
    <w:p w14:paraId="3DE4A8B9" w14:textId="77777777" w:rsidR="00E601DF" w:rsidRDefault="00E601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43E9" w14:textId="4A9BF3B0" w:rsidR="006F3B29" w:rsidRDefault="001615E6" w:rsidP="00C00A22">
    <w:pPr>
      <w:pStyle w:val="Header"/>
      <w:tabs>
        <w:tab w:val="clear" w:pos="4320"/>
      </w:tabs>
      <w:ind w:left="0"/>
    </w:pPr>
    <w:r>
      <w:rPr>
        <w:noProof/>
      </w:rPr>
      <w:drawing>
        <wp:anchor distT="0" distB="0" distL="114300" distR="114300" simplePos="0" relativeHeight="251662339" behindDoc="0" locked="0" layoutInCell="1" allowOverlap="1" wp14:anchorId="5BE07802" wp14:editId="52DC2CEF">
          <wp:simplePos x="0" y="0"/>
          <wp:positionH relativeFrom="column">
            <wp:posOffset>-661987</wp:posOffset>
          </wp:positionH>
          <wp:positionV relativeFrom="paragraph">
            <wp:posOffset>1905</wp:posOffset>
          </wp:positionV>
          <wp:extent cx="2225910" cy="409575"/>
          <wp:effectExtent l="0" t="0" r="3175" b="0"/>
          <wp:wrapNone/>
          <wp:docPr id="829552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2214" name="Picture 829552214"/>
                  <pic:cNvPicPr/>
                </pic:nvPicPr>
                <pic:blipFill>
                  <a:blip r:embed="rId1">
                    <a:extLst>
                      <a:ext uri="{28A0092B-C50C-407E-A947-70E740481C1C}">
                        <a14:useLocalDpi xmlns:a14="http://schemas.microsoft.com/office/drawing/2010/main" val="0"/>
                      </a:ext>
                    </a:extLst>
                  </a:blip>
                  <a:stretch>
                    <a:fillRect/>
                  </a:stretch>
                </pic:blipFill>
                <pic:spPr>
                  <a:xfrm>
                    <a:off x="0" y="0"/>
                    <a:ext cx="2253473" cy="41464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5" behindDoc="0" locked="0" layoutInCell="1" allowOverlap="1" wp14:anchorId="41F4C8B6" wp14:editId="7E9A75FE">
          <wp:simplePos x="0" y="0"/>
          <wp:positionH relativeFrom="column">
            <wp:posOffset>4986020</wp:posOffset>
          </wp:positionH>
          <wp:positionV relativeFrom="paragraph">
            <wp:posOffset>-198755</wp:posOffset>
          </wp:positionV>
          <wp:extent cx="1385252" cy="566423"/>
          <wp:effectExtent l="0" t="0" r="5715" b="5080"/>
          <wp:wrapNone/>
          <wp:docPr id="197261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0373" name="Picture 1972610373"/>
                  <pic:cNvPicPr/>
                </pic:nvPicPr>
                <pic:blipFill>
                  <a:blip r:embed="rId2">
                    <a:extLst>
                      <a:ext uri="{28A0092B-C50C-407E-A947-70E740481C1C}">
                        <a14:useLocalDpi xmlns:a14="http://schemas.microsoft.com/office/drawing/2010/main" val="0"/>
                      </a:ext>
                    </a:extLst>
                  </a:blip>
                  <a:stretch>
                    <a:fillRect/>
                  </a:stretch>
                </pic:blipFill>
                <pic:spPr>
                  <a:xfrm>
                    <a:off x="0" y="0"/>
                    <a:ext cx="1385252" cy="566423"/>
                  </a:xfrm>
                  <a:prstGeom prst="rect">
                    <a:avLst/>
                  </a:prstGeom>
                </pic:spPr>
              </pic:pic>
            </a:graphicData>
          </a:graphic>
          <wp14:sizeRelH relativeFrom="margin">
            <wp14:pctWidth>0</wp14:pctWidth>
          </wp14:sizeRelH>
          <wp14:sizeRelV relativeFrom="margin">
            <wp14:pctHeight>0</wp14:pctHeight>
          </wp14:sizeRelV>
        </wp:anchor>
      </w:drawing>
    </w:r>
  </w:p>
  <w:p w14:paraId="6FC59DDE" w14:textId="32EC6066" w:rsidR="00763AB7" w:rsidRDefault="00763AB7" w:rsidP="00C00A22">
    <w:pPr>
      <w:pStyle w:val="Header"/>
      <w:tabs>
        <w:tab w:val="clear" w:pos="4320"/>
      </w:tabs>
      <w:ind w:left="0"/>
    </w:pPr>
    <w:r>
      <w:tab/>
    </w:r>
  </w:p>
  <w:p w14:paraId="0B463D4C" w14:textId="77777777" w:rsidR="00763AB7" w:rsidRPr="000777DB" w:rsidRDefault="00763AB7" w:rsidP="000777DB">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A30D" w14:textId="311CEE48" w:rsidR="00763AB7" w:rsidRDefault="001615E6" w:rsidP="000777DB">
    <w:pPr>
      <w:pStyle w:val="Header"/>
      <w:jc w:val="right"/>
      <w:rPr>
        <w:b/>
      </w:rPr>
    </w:pPr>
    <w:r>
      <w:rPr>
        <w:b/>
        <w:noProof/>
      </w:rPr>
      <w:drawing>
        <wp:anchor distT="0" distB="0" distL="114300" distR="114300" simplePos="0" relativeHeight="251660291" behindDoc="0" locked="0" layoutInCell="1" allowOverlap="1" wp14:anchorId="3DEE18A6" wp14:editId="55AE2E46">
          <wp:simplePos x="0" y="0"/>
          <wp:positionH relativeFrom="column">
            <wp:posOffset>-747395</wp:posOffset>
          </wp:positionH>
          <wp:positionV relativeFrom="paragraph">
            <wp:posOffset>-40640</wp:posOffset>
          </wp:positionV>
          <wp:extent cx="2343150" cy="431148"/>
          <wp:effectExtent l="0" t="0" r="0" b="7620"/>
          <wp:wrapNone/>
          <wp:docPr id="9619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19" name="Picture 9619219"/>
                  <pic:cNvPicPr/>
                </pic:nvPicPr>
                <pic:blipFill>
                  <a:blip r:embed="rId1">
                    <a:extLst>
                      <a:ext uri="{28A0092B-C50C-407E-A947-70E740481C1C}">
                        <a14:useLocalDpi xmlns:a14="http://schemas.microsoft.com/office/drawing/2010/main" val="0"/>
                      </a:ext>
                    </a:extLst>
                  </a:blip>
                  <a:stretch>
                    <a:fillRect/>
                  </a:stretch>
                </pic:blipFill>
                <pic:spPr>
                  <a:xfrm>
                    <a:off x="0" y="0"/>
                    <a:ext cx="2343150" cy="431148"/>
                  </a:xfrm>
                  <a:prstGeom prst="rect">
                    <a:avLst/>
                  </a:prstGeom>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659267" behindDoc="0" locked="0" layoutInCell="1" allowOverlap="1" wp14:anchorId="4DF76011" wp14:editId="665AC6F0">
          <wp:simplePos x="0" y="0"/>
          <wp:positionH relativeFrom="column">
            <wp:posOffset>5033962</wp:posOffset>
          </wp:positionH>
          <wp:positionV relativeFrom="paragraph">
            <wp:posOffset>-212408</wp:posOffset>
          </wp:positionV>
          <wp:extent cx="1304925" cy="533400"/>
          <wp:effectExtent l="0" t="0" r="9525" b="0"/>
          <wp:wrapNone/>
          <wp:docPr id="200326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5184" name="Picture 2003265184"/>
                  <pic:cNvPicPr/>
                </pic:nvPicPr>
                <pic:blipFill>
                  <a:blip r:embed="rId2">
                    <a:extLst>
                      <a:ext uri="{28A0092B-C50C-407E-A947-70E740481C1C}">
                        <a14:useLocalDpi xmlns:a14="http://schemas.microsoft.com/office/drawing/2010/main" val="0"/>
                      </a:ext>
                    </a:extLst>
                  </a:blip>
                  <a:stretch>
                    <a:fillRect/>
                  </a:stretch>
                </pic:blipFill>
                <pic:spPr>
                  <a:xfrm>
                    <a:off x="0" y="0"/>
                    <a:ext cx="1304925" cy="533400"/>
                  </a:xfrm>
                  <a:prstGeom prst="rect">
                    <a:avLst/>
                  </a:prstGeom>
                </pic:spPr>
              </pic:pic>
            </a:graphicData>
          </a:graphic>
        </wp:anchor>
      </w:drawing>
    </w:r>
  </w:p>
  <w:p w14:paraId="6F840EA6" w14:textId="77777777" w:rsidR="00763AB7" w:rsidRPr="000777DB" w:rsidRDefault="00763AB7" w:rsidP="000777DB">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475"/>
    <w:multiLevelType w:val="hybridMultilevel"/>
    <w:tmpl w:val="54BE9396"/>
    <w:lvl w:ilvl="0" w:tplc="804A2D74">
      <w:start w:val="1"/>
      <w:numFmt w:val="lowerLetter"/>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 w15:restartNumberingAfterBreak="0">
    <w:nsid w:val="1337688F"/>
    <w:multiLevelType w:val="multilevel"/>
    <w:tmpl w:val="099E2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413C8A"/>
    <w:multiLevelType w:val="hybridMultilevel"/>
    <w:tmpl w:val="671AD33E"/>
    <w:lvl w:ilvl="0" w:tplc="FFFFFFFF">
      <w:start w:val="1"/>
      <w:numFmt w:val="bullet"/>
      <w:lvlText w:val=""/>
      <w:lvlJc w:val="left"/>
      <w:pPr>
        <w:ind w:left="720" w:hanging="360"/>
      </w:pPr>
      <w:rPr>
        <w:rFonts w:ascii="Symbol" w:hAnsi="Symbol" w:hint="default"/>
      </w:rPr>
    </w:lvl>
    <w:lvl w:ilvl="1" w:tplc="0F64C33A">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45623C"/>
    <w:multiLevelType w:val="multilevel"/>
    <w:tmpl w:val="B200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332E6"/>
    <w:multiLevelType w:val="multilevel"/>
    <w:tmpl w:val="F2761BB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1134" w:hanging="567"/>
      </w:pPr>
      <w:rPr>
        <w:rFonts w:hint="default"/>
      </w:rPr>
    </w:lvl>
    <w:lvl w:ilvl="2">
      <w:start w:val="1"/>
      <w:numFmt w:val="decimal"/>
      <w:pStyle w:val="Heading3"/>
      <w:lvlText w:val="%1.%2.%3"/>
      <w:lvlJc w:val="left"/>
      <w:pPr>
        <w:ind w:left="1843" w:hanging="709"/>
      </w:pPr>
      <w:rPr>
        <w:rFonts w:ascii="Calibri" w:hAnsi="Calibri" w:hint="default"/>
        <w:b/>
        <w:i w:val="0"/>
        <w:sz w:val="22"/>
      </w:rPr>
    </w:lvl>
    <w:lvl w:ilvl="3">
      <w:start w:val="1"/>
      <w:numFmt w:val="decimal"/>
      <w:pStyle w:val="Heading4"/>
      <w:lvlText w:val="%1.%2.%3.%4"/>
      <w:lvlJc w:val="left"/>
      <w:pPr>
        <w:ind w:left="2693" w:hanging="850"/>
      </w:pPr>
      <w:rPr>
        <w:rFonts w:ascii="Calibri" w:hAnsi="Calibri" w:hint="default"/>
        <w:b w:val="0"/>
        <w:i w:val="0"/>
        <w:color w:val="000000" w:themeColor="text1"/>
        <w:sz w:val="22"/>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8617852"/>
    <w:multiLevelType w:val="hybridMultilevel"/>
    <w:tmpl w:val="5DA4C18E"/>
    <w:lvl w:ilvl="0" w:tplc="AF109C72">
      <w:numFmt w:val="bullet"/>
      <w:lvlText w:val="-"/>
      <w:lvlJc w:val="left"/>
      <w:pPr>
        <w:ind w:left="1494" w:hanging="360"/>
      </w:pPr>
      <w:rPr>
        <w:rFonts w:ascii="Calibri" w:eastAsia="Times New Roman" w:hAnsi="Calibri" w:cs="Calibri" w:hint="default"/>
      </w:rPr>
    </w:lvl>
    <w:lvl w:ilvl="1" w:tplc="0C090003" w:tentative="1">
      <w:start w:val="1"/>
      <w:numFmt w:val="bullet"/>
      <w:lvlText w:val="o"/>
      <w:lvlJc w:val="left"/>
      <w:pPr>
        <w:ind w:left="2214" w:hanging="360"/>
      </w:pPr>
      <w:rPr>
        <w:rFonts w:ascii="Courier New" w:hAnsi="Courier New" w:cs="Courier New" w:hint="default"/>
      </w:rPr>
    </w:lvl>
    <w:lvl w:ilvl="2" w:tplc="0C090005" w:tentative="1">
      <w:start w:val="1"/>
      <w:numFmt w:val="bullet"/>
      <w:lvlText w:val=""/>
      <w:lvlJc w:val="left"/>
      <w:pPr>
        <w:ind w:left="2934" w:hanging="360"/>
      </w:pPr>
      <w:rPr>
        <w:rFonts w:ascii="Wingdings" w:hAnsi="Wingdings" w:hint="default"/>
      </w:rPr>
    </w:lvl>
    <w:lvl w:ilvl="3" w:tplc="0C090001" w:tentative="1">
      <w:start w:val="1"/>
      <w:numFmt w:val="bullet"/>
      <w:lvlText w:val=""/>
      <w:lvlJc w:val="left"/>
      <w:pPr>
        <w:ind w:left="3654" w:hanging="360"/>
      </w:pPr>
      <w:rPr>
        <w:rFonts w:ascii="Symbol" w:hAnsi="Symbol" w:hint="default"/>
      </w:rPr>
    </w:lvl>
    <w:lvl w:ilvl="4" w:tplc="0C090003" w:tentative="1">
      <w:start w:val="1"/>
      <w:numFmt w:val="bullet"/>
      <w:lvlText w:val="o"/>
      <w:lvlJc w:val="left"/>
      <w:pPr>
        <w:ind w:left="4374" w:hanging="360"/>
      </w:pPr>
      <w:rPr>
        <w:rFonts w:ascii="Courier New" w:hAnsi="Courier New" w:cs="Courier New" w:hint="default"/>
      </w:rPr>
    </w:lvl>
    <w:lvl w:ilvl="5" w:tplc="0C090005" w:tentative="1">
      <w:start w:val="1"/>
      <w:numFmt w:val="bullet"/>
      <w:lvlText w:val=""/>
      <w:lvlJc w:val="left"/>
      <w:pPr>
        <w:ind w:left="5094" w:hanging="360"/>
      </w:pPr>
      <w:rPr>
        <w:rFonts w:ascii="Wingdings" w:hAnsi="Wingdings" w:hint="default"/>
      </w:rPr>
    </w:lvl>
    <w:lvl w:ilvl="6" w:tplc="0C090001" w:tentative="1">
      <w:start w:val="1"/>
      <w:numFmt w:val="bullet"/>
      <w:lvlText w:val=""/>
      <w:lvlJc w:val="left"/>
      <w:pPr>
        <w:ind w:left="5814" w:hanging="360"/>
      </w:pPr>
      <w:rPr>
        <w:rFonts w:ascii="Symbol" w:hAnsi="Symbol" w:hint="default"/>
      </w:rPr>
    </w:lvl>
    <w:lvl w:ilvl="7" w:tplc="0C090003" w:tentative="1">
      <w:start w:val="1"/>
      <w:numFmt w:val="bullet"/>
      <w:lvlText w:val="o"/>
      <w:lvlJc w:val="left"/>
      <w:pPr>
        <w:ind w:left="6534" w:hanging="360"/>
      </w:pPr>
      <w:rPr>
        <w:rFonts w:ascii="Courier New" w:hAnsi="Courier New" w:cs="Courier New" w:hint="default"/>
      </w:rPr>
    </w:lvl>
    <w:lvl w:ilvl="8" w:tplc="0C090005" w:tentative="1">
      <w:start w:val="1"/>
      <w:numFmt w:val="bullet"/>
      <w:lvlText w:val=""/>
      <w:lvlJc w:val="left"/>
      <w:pPr>
        <w:ind w:left="7254" w:hanging="360"/>
      </w:pPr>
      <w:rPr>
        <w:rFonts w:ascii="Wingdings" w:hAnsi="Wingdings" w:hint="default"/>
      </w:rPr>
    </w:lvl>
  </w:abstractNum>
  <w:abstractNum w:abstractNumId="6" w15:restartNumberingAfterBreak="0">
    <w:nsid w:val="1FA0647E"/>
    <w:multiLevelType w:val="hybridMultilevel"/>
    <w:tmpl w:val="1F729F5E"/>
    <w:lvl w:ilvl="0" w:tplc="79481C0E">
      <w:start w:val="1"/>
      <w:numFmt w:val="bullet"/>
      <w:lvlText w:val="•"/>
      <w:lvlJc w:val="left"/>
      <w:pPr>
        <w:tabs>
          <w:tab w:val="num" w:pos="720"/>
        </w:tabs>
        <w:ind w:left="720" w:hanging="360"/>
      </w:pPr>
      <w:rPr>
        <w:rFonts w:ascii="Arial,Sans-Serif" w:hAnsi="Arial,Sans-Serif" w:hint="default"/>
      </w:rPr>
    </w:lvl>
    <w:lvl w:ilvl="1" w:tplc="9A620724" w:tentative="1">
      <w:start w:val="1"/>
      <w:numFmt w:val="bullet"/>
      <w:lvlText w:val="•"/>
      <w:lvlJc w:val="left"/>
      <w:pPr>
        <w:tabs>
          <w:tab w:val="num" w:pos="1440"/>
        </w:tabs>
        <w:ind w:left="1440" w:hanging="360"/>
      </w:pPr>
      <w:rPr>
        <w:rFonts w:ascii="Arial,Sans-Serif" w:hAnsi="Arial,Sans-Serif" w:hint="default"/>
      </w:rPr>
    </w:lvl>
    <w:lvl w:ilvl="2" w:tplc="3B00D708" w:tentative="1">
      <w:start w:val="1"/>
      <w:numFmt w:val="bullet"/>
      <w:lvlText w:val="•"/>
      <w:lvlJc w:val="left"/>
      <w:pPr>
        <w:tabs>
          <w:tab w:val="num" w:pos="2160"/>
        </w:tabs>
        <w:ind w:left="2160" w:hanging="360"/>
      </w:pPr>
      <w:rPr>
        <w:rFonts w:ascii="Arial,Sans-Serif" w:hAnsi="Arial,Sans-Serif" w:hint="default"/>
      </w:rPr>
    </w:lvl>
    <w:lvl w:ilvl="3" w:tplc="D76605A0" w:tentative="1">
      <w:start w:val="1"/>
      <w:numFmt w:val="bullet"/>
      <w:lvlText w:val="•"/>
      <w:lvlJc w:val="left"/>
      <w:pPr>
        <w:tabs>
          <w:tab w:val="num" w:pos="2880"/>
        </w:tabs>
        <w:ind w:left="2880" w:hanging="360"/>
      </w:pPr>
      <w:rPr>
        <w:rFonts w:ascii="Arial,Sans-Serif" w:hAnsi="Arial,Sans-Serif" w:hint="default"/>
      </w:rPr>
    </w:lvl>
    <w:lvl w:ilvl="4" w:tplc="04D25B36" w:tentative="1">
      <w:start w:val="1"/>
      <w:numFmt w:val="bullet"/>
      <w:lvlText w:val="•"/>
      <w:lvlJc w:val="left"/>
      <w:pPr>
        <w:tabs>
          <w:tab w:val="num" w:pos="3600"/>
        </w:tabs>
        <w:ind w:left="3600" w:hanging="360"/>
      </w:pPr>
      <w:rPr>
        <w:rFonts w:ascii="Arial,Sans-Serif" w:hAnsi="Arial,Sans-Serif" w:hint="default"/>
      </w:rPr>
    </w:lvl>
    <w:lvl w:ilvl="5" w:tplc="9FFAC832" w:tentative="1">
      <w:start w:val="1"/>
      <w:numFmt w:val="bullet"/>
      <w:lvlText w:val="•"/>
      <w:lvlJc w:val="left"/>
      <w:pPr>
        <w:tabs>
          <w:tab w:val="num" w:pos="4320"/>
        </w:tabs>
        <w:ind w:left="4320" w:hanging="360"/>
      </w:pPr>
      <w:rPr>
        <w:rFonts w:ascii="Arial,Sans-Serif" w:hAnsi="Arial,Sans-Serif" w:hint="default"/>
      </w:rPr>
    </w:lvl>
    <w:lvl w:ilvl="6" w:tplc="BA84EDC2" w:tentative="1">
      <w:start w:val="1"/>
      <w:numFmt w:val="bullet"/>
      <w:lvlText w:val="•"/>
      <w:lvlJc w:val="left"/>
      <w:pPr>
        <w:tabs>
          <w:tab w:val="num" w:pos="5040"/>
        </w:tabs>
        <w:ind w:left="5040" w:hanging="360"/>
      </w:pPr>
      <w:rPr>
        <w:rFonts w:ascii="Arial,Sans-Serif" w:hAnsi="Arial,Sans-Serif" w:hint="default"/>
      </w:rPr>
    </w:lvl>
    <w:lvl w:ilvl="7" w:tplc="D2882D00" w:tentative="1">
      <w:start w:val="1"/>
      <w:numFmt w:val="bullet"/>
      <w:lvlText w:val="•"/>
      <w:lvlJc w:val="left"/>
      <w:pPr>
        <w:tabs>
          <w:tab w:val="num" w:pos="5760"/>
        </w:tabs>
        <w:ind w:left="5760" w:hanging="360"/>
      </w:pPr>
      <w:rPr>
        <w:rFonts w:ascii="Arial,Sans-Serif" w:hAnsi="Arial,Sans-Serif" w:hint="default"/>
      </w:rPr>
    </w:lvl>
    <w:lvl w:ilvl="8" w:tplc="BD1EC092" w:tentative="1">
      <w:start w:val="1"/>
      <w:numFmt w:val="bullet"/>
      <w:lvlText w:val="•"/>
      <w:lvlJc w:val="left"/>
      <w:pPr>
        <w:tabs>
          <w:tab w:val="num" w:pos="6480"/>
        </w:tabs>
        <w:ind w:left="6480" w:hanging="360"/>
      </w:pPr>
      <w:rPr>
        <w:rFonts w:ascii="Arial,Sans-Serif" w:hAnsi="Arial,Sans-Serif" w:hint="default"/>
      </w:rPr>
    </w:lvl>
  </w:abstractNum>
  <w:abstractNum w:abstractNumId="7" w15:restartNumberingAfterBreak="0">
    <w:nsid w:val="230073AE"/>
    <w:multiLevelType w:val="hybridMultilevel"/>
    <w:tmpl w:val="E97A9190"/>
    <w:lvl w:ilvl="0" w:tplc="F800AFC6">
      <w:numFmt w:val="bullet"/>
      <w:lvlText w:val="-"/>
      <w:lvlJc w:val="left"/>
      <w:pPr>
        <w:ind w:left="1080" w:hanging="360"/>
      </w:pPr>
      <w:rPr>
        <w:rFonts w:ascii="Calibri" w:eastAsia="Times New Roman" w:hAnsi="Calibri" w:cs="Calibri" w:hint="default"/>
      </w:rPr>
    </w:lvl>
    <w:lvl w:ilvl="1" w:tplc="0409000F">
      <w:start w:val="1"/>
      <w:numFmt w:val="decimal"/>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E551AA"/>
    <w:multiLevelType w:val="hybridMultilevel"/>
    <w:tmpl w:val="7ADCC90E"/>
    <w:lvl w:ilvl="0" w:tplc="C59A247C">
      <w:start w:val="1"/>
      <w:numFmt w:val="bullet"/>
      <w:lvlText w:val="•"/>
      <w:lvlJc w:val="left"/>
      <w:pPr>
        <w:tabs>
          <w:tab w:val="num" w:pos="720"/>
        </w:tabs>
        <w:ind w:left="720" w:hanging="360"/>
      </w:pPr>
      <w:rPr>
        <w:rFonts w:ascii="Arial" w:hAnsi="Arial" w:hint="default"/>
      </w:rPr>
    </w:lvl>
    <w:lvl w:ilvl="1" w:tplc="1D6C432E" w:tentative="1">
      <w:start w:val="1"/>
      <w:numFmt w:val="bullet"/>
      <w:lvlText w:val="•"/>
      <w:lvlJc w:val="left"/>
      <w:pPr>
        <w:tabs>
          <w:tab w:val="num" w:pos="1440"/>
        </w:tabs>
        <w:ind w:left="1440" w:hanging="360"/>
      </w:pPr>
      <w:rPr>
        <w:rFonts w:ascii="Arial" w:hAnsi="Arial" w:hint="default"/>
      </w:rPr>
    </w:lvl>
    <w:lvl w:ilvl="2" w:tplc="A5401650" w:tentative="1">
      <w:start w:val="1"/>
      <w:numFmt w:val="bullet"/>
      <w:lvlText w:val="•"/>
      <w:lvlJc w:val="left"/>
      <w:pPr>
        <w:tabs>
          <w:tab w:val="num" w:pos="2160"/>
        </w:tabs>
        <w:ind w:left="2160" w:hanging="360"/>
      </w:pPr>
      <w:rPr>
        <w:rFonts w:ascii="Arial" w:hAnsi="Arial" w:hint="default"/>
      </w:rPr>
    </w:lvl>
    <w:lvl w:ilvl="3" w:tplc="48A2E66E" w:tentative="1">
      <w:start w:val="1"/>
      <w:numFmt w:val="bullet"/>
      <w:lvlText w:val="•"/>
      <w:lvlJc w:val="left"/>
      <w:pPr>
        <w:tabs>
          <w:tab w:val="num" w:pos="2880"/>
        </w:tabs>
        <w:ind w:left="2880" w:hanging="360"/>
      </w:pPr>
      <w:rPr>
        <w:rFonts w:ascii="Arial" w:hAnsi="Arial" w:hint="default"/>
      </w:rPr>
    </w:lvl>
    <w:lvl w:ilvl="4" w:tplc="BCB84DDC" w:tentative="1">
      <w:start w:val="1"/>
      <w:numFmt w:val="bullet"/>
      <w:lvlText w:val="•"/>
      <w:lvlJc w:val="left"/>
      <w:pPr>
        <w:tabs>
          <w:tab w:val="num" w:pos="3600"/>
        </w:tabs>
        <w:ind w:left="3600" w:hanging="360"/>
      </w:pPr>
      <w:rPr>
        <w:rFonts w:ascii="Arial" w:hAnsi="Arial" w:hint="default"/>
      </w:rPr>
    </w:lvl>
    <w:lvl w:ilvl="5" w:tplc="4B9ACF2A" w:tentative="1">
      <w:start w:val="1"/>
      <w:numFmt w:val="bullet"/>
      <w:lvlText w:val="•"/>
      <w:lvlJc w:val="left"/>
      <w:pPr>
        <w:tabs>
          <w:tab w:val="num" w:pos="4320"/>
        </w:tabs>
        <w:ind w:left="4320" w:hanging="360"/>
      </w:pPr>
      <w:rPr>
        <w:rFonts w:ascii="Arial" w:hAnsi="Arial" w:hint="default"/>
      </w:rPr>
    </w:lvl>
    <w:lvl w:ilvl="6" w:tplc="2B4C7C2A" w:tentative="1">
      <w:start w:val="1"/>
      <w:numFmt w:val="bullet"/>
      <w:lvlText w:val="•"/>
      <w:lvlJc w:val="left"/>
      <w:pPr>
        <w:tabs>
          <w:tab w:val="num" w:pos="5040"/>
        </w:tabs>
        <w:ind w:left="5040" w:hanging="360"/>
      </w:pPr>
      <w:rPr>
        <w:rFonts w:ascii="Arial" w:hAnsi="Arial" w:hint="default"/>
      </w:rPr>
    </w:lvl>
    <w:lvl w:ilvl="7" w:tplc="D3C25234" w:tentative="1">
      <w:start w:val="1"/>
      <w:numFmt w:val="bullet"/>
      <w:lvlText w:val="•"/>
      <w:lvlJc w:val="left"/>
      <w:pPr>
        <w:tabs>
          <w:tab w:val="num" w:pos="5760"/>
        </w:tabs>
        <w:ind w:left="5760" w:hanging="360"/>
      </w:pPr>
      <w:rPr>
        <w:rFonts w:ascii="Arial" w:hAnsi="Arial" w:hint="default"/>
      </w:rPr>
    </w:lvl>
    <w:lvl w:ilvl="8" w:tplc="F7204EE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EE7A63"/>
    <w:multiLevelType w:val="multilevel"/>
    <w:tmpl w:val="2842BBF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B1059"/>
    <w:multiLevelType w:val="hybridMultilevel"/>
    <w:tmpl w:val="28FE07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007C11"/>
    <w:multiLevelType w:val="hybridMultilevel"/>
    <w:tmpl w:val="26EA42BE"/>
    <w:lvl w:ilvl="0" w:tplc="0C09000F">
      <w:start w:val="1"/>
      <w:numFmt w:val="decimal"/>
      <w:lvlText w:val="%1."/>
      <w:lvlJc w:val="left"/>
      <w:pPr>
        <w:ind w:left="1854" w:hanging="360"/>
      </w:p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2" w15:restartNumberingAfterBreak="0">
    <w:nsid w:val="3C676AF0"/>
    <w:multiLevelType w:val="hybridMultilevel"/>
    <w:tmpl w:val="7910C224"/>
    <w:lvl w:ilvl="0" w:tplc="0C090001">
      <w:start w:val="1"/>
      <w:numFmt w:val="bullet"/>
      <w:lvlText w:val=""/>
      <w:lvlJc w:val="left"/>
      <w:pPr>
        <w:ind w:left="927" w:hanging="360"/>
      </w:pPr>
      <w:rPr>
        <w:rFonts w:ascii="Symbol" w:hAnsi="Symbol"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3" w15:restartNumberingAfterBreak="0">
    <w:nsid w:val="41F45E44"/>
    <w:multiLevelType w:val="hybridMultilevel"/>
    <w:tmpl w:val="67D60FF8"/>
    <w:lvl w:ilvl="0" w:tplc="F856C41A">
      <w:start w:val="1"/>
      <w:numFmt w:val="bullet"/>
      <w:lvlText w:val="•"/>
      <w:lvlJc w:val="left"/>
      <w:pPr>
        <w:tabs>
          <w:tab w:val="num" w:pos="720"/>
        </w:tabs>
        <w:ind w:left="720" w:hanging="360"/>
      </w:pPr>
      <w:rPr>
        <w:rFonts w:ascii="Arial,Sans-Serif" w:hAnsi="Arial,Sans-Serif" w:hint="default"/>
      </w:rPr>
    </w:lvl>
    <w:lvl w:ilvl="1" w:tplc="C6D0917E" w:tentative="1">
      <w:start w:val="1"/>
      <w:numFmt w:val="bullet"/>
      <w:lvlText w:val="•"/>
      <w:lvlJc w:val="left"/>
      <w:pPr>
        <w:tabs>
          <w:tab w:val="num" w:pos="1440"/>
        </w:tabs>
        <w:ind w:left="1440" w:hanging="360"/>
      </w:pPr>
      <w:rPr>
        <w:rFonts w:ascii="Arial,Sans-Serif" w:hAnsi="Arial,Sans-Serif" w:hint="default"/>
      </w:rPr>
    </w:lvl>
    <w:lvl w:ilvl="2" w:tplc="2B7A65C8" w:tentative="1">
      <w:start w:val="1"/>
      <w:numFmt w:val="bullet"/>
      <w:lvlText w:val="•"/>
      <w:lvlJc w:val="left"/>
      <w:pPr>
        <w:tabs>
          <w:tab w:val="num" w:pos="2160"/>
        </w:tabs>
        <w:ind w:left="2160" w:hanging="360"/>
      </w:pPr>
      <w:rPr>
        <w:rFonts w:ascii="Arial,Sans-Serif" w:hAnsi="Arial,Sans-Serif" w:hint="default"/>
      </w:rPr>
    </w:lvl>
    <w:lvl w:ilvl="3" w:tplc="053E62F6" w:tentative="1">
      <w:start w:val="1"/>
      <w:numFmt w:val="bullet"/>
      <w:lvlText w:val="•"/>
      <w:lvlJc w:val="left"/>
      <w:pPr>
        <w:tabs>
          <w:tab w:val="num" w:pos="2880"/>
        </w:tabs>
        <w:ind w:left="2880" w:hanging="360"/>
      </w:pPr>
      <w:rPr>
        <w:rFonts w:ascii="Arial,Sans-Serif" w:hAnsi="Arial,Sans-Serif" w:hint="default"/>
      </w:rPr>
    </w:lvl>
    <w:lvl w:ilvl="4" w:tplc="DF2048C8" w:tentative="1">
      <w:start w:val="1"/>
      <w:numFmt w:val="bullet"/>
      <w:lvlText w:val="•"/>
      <w:lvlJc w:val="left"/>
      <w:pPr>
        <w:tabs>
          <w:tab w:val="num" w:pos="3600"/>
        </w:tabs>
        <w:ind w:left="3600" w:hanging="360"/>
      </w:pPr>
      <w:rPr>
        <w:rFonts w:ascii="Arial,Sans-Serif" w:hAnsi="Arial,Sans-Serif" w:hint="default"/>
      </w:rPr>
    </w:lvl>
    <w:lvl w:ilvl="5" w:tplc="B64E5668" w:tentative="1">
      <w:start w:val="1"/>
      <w:numFmt w:val="bullet"/>
      <w:lvlText w:val="•"/>
      <w:lvlJc w:val="left"/>
      <w:pPr>
        <w:tabs>
          <w:tab w:val="num" w:pos="4320"/>
        </w:tabs>
        <w:ind w:left="4320" w:hanging="360"/>
      </w:pPr>
      <w:rPr>
        <w:rFonts w:ascii="Arial,Sans-Serif" w:hAnsi="Arial,Sans-Serif" w:hint="default"/>
      </w:rPr>
    </w:lvl>
    <w:lvl w:ilvl="6" w:tplc="5DFA98B0" w:tentative="1">
      <w:start w:val="1"/>
      <w:numFmt w:val="bullet"/>
      <w:lvlText w:val="•"/>
      <w:lvlJc w:val="left"/>
      <w:pPr>
        <w:tabs>
          <w:tab w:val="num" w:pos="5040"/>
        </w:tabs>
        <w:ind w:left="5040" w:hanging="360"/>
      </w:pPr>
      <w:rPr>
        <w:rFonts w:ascii="Arial,Sans-Serif" w:hAnsi="Arial,Sans-Serif" w:hint="default"/>
      </w:rPr>
    </w:lvl>
    <w:lvl w:ilvl="7" w:tplc="2B6ADAC0" w:tentative="1">
      <w:start w:val="1"/>
      <w:numFmt w:val="bullet"/>
      <w:lvlText w:val="•"/>
      <w:lvlJc w:val="left"/>
      <w:pPr>
        <w:tabs>
          <w:tab w:val="num" w:pos="5760"/>
        </w:tabs>
        <w:ind w:left="5760" w:hanging="360"/>
      </w:pPr>
      <w:rPr>
        <w:rFonts w:ascii="Arial,Sans-Serif" w:hAnsi="Arial,Sans-Serif" w:hint="default"/>
      </w:rPr>
    </w:lvl>
    <w:lvl w:ilvl="8" w:tplc="9F1A249C" w:tentative="1">
      <w:start w:val="1"/>
      <w:numFmt w:val="bullet"/>
      <w:lvlText w:val="•"/>
      <w:lvlJc w:val="left"/>
      <w:pPr>
        <w:tabs>
          <w:tab w:val="num" w:pos="6480"/>
        </w:tabs>
        <w:ind w:left="6480" w:hanging="360"/>
      </w:pPr>
      <w:rPr>
        <w:rFonts w:ascii="Arial,Sans-Serif" w:hAnsi="Arial,Sans-Serif" w:hint="default"/>
      </w:rPr>
    </w:lvl>
  </w:abstractNum>
  <w:abstractNum w:abstractNumId="14" w15:restartNumberingAfterBreak="0">
    <w:nsid w:val="4CA22F07"/>
    <w:multiLevelType w:val="hybridMultilevel"/>
    <w:tmpl w:val="B530A75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4DCF3D38"/>
    <w:multiLevelType w:val="hybridMultilevel"/>
    <w:tmpl w:val="495CC8B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4EBD77C8"/>
    <w:multiLevelType w:val="multilevel"/>
    <w:tmpl w:val="2842BBF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7" w15:restartNumberingAfterBreak="0">
    <w:nsid w:val="50F4742A"/>
    <w:multiLevelType w:val="hybridMultilevel"/>
    <w:tmpl w:val="6C0C72C2"/>
    <w:lvl w:ilvl="0" w:tplc="0C090001">
      <w:start w:val="1"/>
      <w:numFmt w:val="bullet"/>
      <w:lvlText w:val=""/>
      <w:lvlJc w:val="left"/>
      <w:pPr>
        <w:ind w:left="1335" w:hanging="360"/>
      </w:pPr>
      <w:rPr>
        <w:rFonts w:ascii="Symbol" w:hAnsi="Symbol" w:hint="default"/>
      </w:rPr>
    </w:lvl>
    <w:lvl w:ilvl="1" w:tplc="0C090003" w:tentative="1">
      <w:start w:val="1"/>
      <w:numFmt w:val="bullet"/>
      <w:lvlText w:val="o"/>
      <w:lvlJc w:val="left"/>
      <w:pPr>
        <w:ind w:left="2055" w:hanging="360"/>
      </w:pPr>
      <w:rPr>
        <w:rFonts w:ascii="Courier New" w:hAnsi="Courier New" w:cs="Courier New" w:hint="default"/>
      </w:rPr>
    </w:lvl>
    <w:lvl w:ilvl="2" w:tplc="0C090005" w:tentative="1">
      <w:start w:val="1"/>
      <w:numFmt w:val="bullet"/>
      <w:lvlText w:val=""/>
      <w:lvlJc w:val="left"/>
      <w:pPr>
        <w:ind w:left="2775" w:hanging="360"/>
      </w:pPr>
      <w:rPr>
        <w:rFonts w:ascii="Wingdings" w:hAnsi="Wingdings" w:hint="default"/>
      </w:rPr>
    </w:lvl>
    <w:lvl w:ilvl="3" w:tplc="0C090001" w:tentative="1">
      <w:start w:val="1"/>
      <w:numFmt w:val="bullet"/>
      <w:lvlText w:val=""/>
      <w:lvlJc w:val="left"/>
      <w:pPr>
        <w:ind w:left="3495" w:hanging="360"/>
      </w:pPr>
      <w:rPr>
        <w:rFonts w:ascii="Symbol" w:hAnsi="Symbol" w:hint="default"/>
      </w:rPr>
    </w:lvl>
    <w:lvl w:ilvl="4" w:tplc="0C090003" w:tentative="1">
      <w:start w:val="1"/>
      <w:numFmt w:val="bullet"/>
      <w:lvlText w:val="o"/>
      <w:lvlJc w:val="left"/>
      <w:pPr>
        <w:ind w:left="4215" w:hanging="360"/>
      </w:pPr>
      <w:rPr>
        <w:rFonts w:ascii="Courier New" w:hAnsi="Courier New" w:cs="Courier New" w:hint="default"/>
      </w:rPr>
    </w:lvl>
    <w:lvl w:ilvl="5" w:tplc="0C090005" w:tentative="1">
      <w:start w:val="1"/>
      <w:numFmt w:val="bullet"/>
      <w:lvlText w:val=""/>
      <w:lvlJc w:val="left"/>
      <w:pPr>
        <w:ind w:left="4935" w:hanging="360"/>
      </w:pPr>
      <w:rPr>
        <w:rFonts w:ascii="Wingdings" w:hAnsi="Wingdings" w:hint="default"/>
      </w:rPr>
    </w:lvl>
    <w:lvl w:ilvl="6" w:tplc="0C090001" w:tentative="1">
      <w:start w:val="1"/>
      <w:numFmt w:val="bullet"/>
      <w:lvlText w:val=""/>
      <w:lvlJc w:val="left"/>
      <w:pPr>
        <w:ind w:left="5655" w:hanging="360"/>
      </w:pPr>
      <w:rPr>
        <w:rFonts w:ascii="Symbol" w:hAnsi="Symbol" w:hint="default"/>
      </w:rPr>
    </w:lvl>
    <w:lvl w:ilvl="7" w:tplc="0C090003" w:tentative="1">
      <w:start w:val="1"/>
      <w:numFmt w:val="bullet"/>
      <w:lvlText w:val="o"/>
      <w:lvlJc w:val="left"/>
      <w:pPr>
        <w:ind w:left="6375" w:hanging="360"/>
      </w:pPr>
      <w:rPr>
        <w:rFonts w:ascii="Courier New" w:hAnsi="Courier New" w:cs="Courier New" w:hint="default"/>
      </w:rPr>
    </w:lvl>
    <w:lvl w:ilvl="8" w:tplc="0C090005" w:tentative="1">
      <w:start w:val="1"/>
      <w:numFmt w:val="bullet"/>
      <w:lvlText w:val=""/>
      <w:lvlJc w:val="left"/>
      <w:pPr>
        <w:ind w:left="7095" w:hanging="360"/>
      </w:pPr>
      <w:rPr>
        <w:rFonts w:ascii="Wingdings" w:hAnsi="Wingdings" w:hint="default"/>
      </w:rPr>
    </w:lvl>
  </w:abstractNum>
  <w:abstractNum w:abstractNumId="18" w15:restartNumberingAfterBreak="0">
    <w:nsid w:val="52746E2D"/>
    <w:multiLevelType w:val="multilevel"/>
    <w:tmpl w:val="34B0CA16"/>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numFmt w:val="bullet"/>
      <w:lvlText w:val="-"/>
      <w:lvlJc w:val="left"/>
      <w:pPr>
        <w:ind w:left="3240" w:hanging="360"/>
      </w:pPr>
      <w:rPr>
        <w:rFonts w:ascii="Calibri" w:eastAsia="Times New Roman" w:hAnsi="Calibri" w:cs="Calibri"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48B2900"/>
    <w:multiLevelType w:val="hybridMultilevel"/>
    <w:tmpl w:val="26EA42BE"/>
    <w:lvl w:ilvl="0" w:tplc="0C09000F">
      <w:start w:val="1"/>
      <w:numFmt w:val="decimal"/>
      <w:lvlText w:val="%1."/>
      <w:lvlJc w:val="left"/>
      <w:pPr>
        <w:ind w:left="1854" w:hanging="360"/>
      </w:p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20" w15:restartNumberingAfterBreak="0">
    <w:nsid w:val="561A790A"/>
    <w:multiLevelType w:val="hybridMultilevel"/>
    <w:tmpl w:val="B17EB804"/>
    <w:lvl w:ilvl="0" w:tplc="0C09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287B5B"/>
    <w:multiLevelType w:val="hybridMultilevel"/>
    <w:tmpl w:val="3FAAE2B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5340F2"/>
    <w:multiLevelType w:val="hybridMultilevel"/>
    <w:tmpl w:val="6BA2BC0E"/>
    <w:lvl w:ilvl="0" w:tplc="D4FA1810">
      <w:start w:val="1"/>
      <w:numFmt w:val="bullet"/>
      <w:lvlText w:val="•"/>
      <w:lvlJc w:val="left"/>
      <w:pPr>
        <w:tabs>
          <w:tab w:val="num" w:pos="720"/>
        </w:tabs>
        <w:ind w:left="720" w:hanging="360"/>
      </w:pPr>
      <w:rPr>
        <w:rFonts w:ascii="Arial" w:hAnsi="Arial" w:hint="default"/>
      </w:rPr>
    </w:lvl>
    <w:lvl w:ilvl="1" w:tplc="65945804">
      <w:numFmt w:val="bullet"/>
      <w:lvlText w:val="•"/>
      <w:lvlJc w:val="left"/>
      <w:pPr>
        <w:tabs>
          <w:tab w:val="num" w:pos="1440"/>
        </w:tabs>
        <w:ind w:left="1440" w:hanging="360"/>
      </w:pPr>
      <w:rPr>
        <w:rFonts w:ascii="Arial" w:hAnsi="Arial" w:hint="default"/>
      </w:rPr>
    </w:lvl>
    <w:lvl w:ilvl="2" w:tplc="EE0C03DE" w:tentative="1">
      <w:start w:val="1"/>
      <w:numFmt w:val="bullet"/>
      <w:lvlText w:val="•"/>
      <w:lvlJc w:val="left"/>
      <w:pPr>
        <w:tabs>
          <w:tab w:val="num" w:pos="2160"/>
        </w:tabs>
        <w:ind w:left="2160" w:hanging="360"/>
      </w:pPr>
      <w:rPr>
        <w:rFonts w:ascii="Arial" w:hAnsi="Arial" w:hint="default"/>
      </w:rPr>
    </w:lvl>
    <w:lvl w:ilvl="3" w:tplc="9B2C8F72" w:tentative="1">
      <w:start w:val="1"/>
      <w:numFmt w:val="bullet"/>
      <w:lvlText w:val="•"/>
      <w:lvlJc w:val="left"/>
      <w:pPr>
        <w:tabs>
          <w:tab w:val="num" w:pos="2880"/>
        </w:tabs>
        <w:ind w:left="2880" w:hanging="360"/>
      </w:pPr>
      <w:rPr>
        <w:rFonts w:ascii="Arial" w:hAnsi="Arial" w:hint="default"/>
      </w:rPr>
    </w:lvl>
    <w:lvl w:ilvl="4" w:tplc="7746492A" w:tentative="1">
      <w:start w:val="1"/>
      <w:numFmt w:val="bullet"/>
      <w:lvlText w:val="•"/>
      <w:lvlJc w:val="left"/>
      <w:pPr>
        <w:tabs>
          <w:tab w:val="num" w:pos="3600"/>
        </w:tabs>
        <w:ind w:left="3600" w:hanging="360"/>
      </w:pPr>
      <w:rPr>
        <w:rFonts w:ascii="Arial" w:hAnsi="Arial" w:hint="default"/>
      </w:rPr>
    </w:lvl>
    <w:lvl w:ilvl="5" w:tplc="470864D2" w:tentative="1">
      <w:start w:val="1"/>
      <w:numFmt w:val="bullet"/>
      <w:lvlText w:val="•"/>
      <w:lvlJc w:val="left"/>
      <w:pPr>
        <w:tabs>
          <w:tab w:val="num" w:pos="4320"/>
        </w:tabs>
        <w:ind w:left="4320" w:hanging="360"/>
      </w:pPr>
      <w:rPr>
        <w:rFonts w:ascii="Arial" w:hAnsi="Arial" w:hint="default"/>
      </w:rPr>
    </w:lvl>
    <w:lvl w:ilvl="6" w:tplc="56D0FB54" w:tentative="1">
      <w:start w:val="1"/>
      <w:numFmt w:val="bullet"/>
      <w:lvlText w:val="•"/>
      <w:lvlJc w:val="left"/>
      <w:pPr>
        <w:tabs>
          <w:tab w:val="num" w:pos="5040"/>
        </w:tabs>
        <w:ind w:left="5040" w:hanging="360"/>
      </w:pPr>
      <w:rPr>
        <w:rFonts w:ascii="Arial" w:hAnsi="Arial" w:hint="default"/>
      </w:rPr>
    </w:lvl>
    <w:lvl w:ilvl="7" w:tplc="7416F69E" w:tentative="1">
      <w:start w:val="1"/>
      <w:numFmt w:val="bullet"/>
      <w:lvlText w:val="•"/>
      <w:lvlJc w:val="left"/>
      <w:pPr>
        <w:tabs>
          <w:tab w:val="num" w:pos="5760"/>
        </w:tabs>
        <w:ind w:left="5760" w:hanging="360"/>
      </w:pPr>
      <w:rPr>
        <w:rFonts w:ascii="Arial" w:hAnsi="Arial" w:hint="default"/>
      </w:rPr>
    </w:lvl>
    <w:lvl w:ilvl="8" w:tplc="CDC6D7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9AF5EA6"/>
    <w:multiLevelType w:val="hybridMultilevel"/>
    <w:tmpl w:val="A9860E6A"/>
    <w:lvl w:ilvl="0" w:tplc="0F64C33A">
      <w:start w:val="1"/>
      <w:numFmt w:val="bullet"/>
      <w:lvlText w:val="‐"/>
      <w:lvlJc w:val="left"/>
      <w:pPr>
        <w:ind w:left="2160" w:hanging="360"/>
      </w:pPr>
      <w:rPr>
        <w:rFonts w:ascii="Calibri" w:hAnsi="Calibri"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4" w15:restartNumberingAfterBreak="0">
    <w:nsid w:val="5A0D6193"/>
    <w:multiLevelType w:val="hybridMultilevel"/>
    <w:tmpl w:val="2132C39E"/>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5" w15:restartNumberingAfterBreak="0">
    <w:nsid w:val="5C852C09"/>
    <w:multiLevelType w:val="hybridMultilevel"/>
    <w:tmpl w:val="41F0F9D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6" w15:restartNumberingAfterBreak="0">
    <w:nsid w:val="5E58265C"/>
    <w:multiLevelType w:val="hybridMultilevel"/>
    <w:tmpl w:val="C46CEF8E"/>
    <w:lvl w:ilvl="0" w:tplc="C666F3D4">
      <w:start w:val="1"/>
      <w:numFmt w:val="bullet"/>
      <w:lvlText w:val="•"/>
      <w:lvlJc w:val="left"/>
      <w:pPr>
        <w:tabs>
          <w:tab w:val="num" w:pos="720"/>
        </w:tabs>
        <w:ind w:left="720" w:hanging="360"/>
      </w:pPr>
      <w:rPr>
        <w:rFonts w:ascii="Arial" w:hAnsi="Arial" w:hint="default"/>
      </w:rPr>
    </w:lvl>
    <w:lvl w:ilvl="1" w:tplc="8FC4BAD8" w:tentative="1">
      <w:start w:val="1"/>
      <w:numFmt w:val="bullet"/>
      <w:lvlText w:val="•"/>
      <w:lvlJc w:val="left"/>
      <w:pPr>
        <w:tabs>
          <w:tab w:val="num" w:pos="1440"/>
        </w:tabs>
        <w:ind w:left="1440" w:hanging="360"/>
      </w:pPr>
      <w:rPr>
        <w:rFonts w:ascii="Arial" w:hAnsi="Arial" w:hint="default"/>
      </w:rPr>
    </w:lvl>
    <w:lvl w:ilvl="2" w:tplc="6E3A0662" w:tentative="1">
      <w:start w:val="1"/>
      <w:numFmt w:val="bullet"/>
      <w:lvlText w:val="•"/>
      <w:lvlJc w:val="left"/>
      <w:pPr>
        <w:tabs>
          <w:tab w:val="num" w:pos="2160"/>
        </w:tabs>
        <w:ind w:left="2160" w:hanging="360"/>
      </w:pPr>
      <w:rPr>
        <w:rFonts w:ascii="Arial" w:hAnsi="Arial" w:hint="default"/>
      </w:rPr>
    </w:lvl>
    <w:lvl w:ilvl="3" w:tplc="38A800A8" w:tentative="1">
      <w:start w:val="1"/>
      <w:numFmt w:val="bullet"/>
      <w:lvlText w:val="•"/>
      <w:lvlJc w:val="left"/>
      <w:pPr>
        <w:tabs>
          <w:tab w:val="num" w:pos="2880"/>
        </w:tabs>
        <w:ind w:left="2880" w:hanging="360"/>
      </w:pPr>
      <w:rPr>
        <w:rFonts w:ascii="Arial" w:hAnsi="Arial" w:hint="default"/>
      </w:rPr>
    </w:lvl>
    <w:lvl w:ilvl="4" w:tplc="86E2FCF8" w:tentative="1">
      <w:start w:val="1"/>
      <w:numFmt w:val="bullet"/>
      <w:lvlText w:val="•"/>
      <w:lvlJc w:val="left"/>
      <w:pPr>
        <w:tabs>
          <w:tab w:val="num" w:pos="3600"/>
        </w:tabs>
        <w:ind w:left="3600" w:hanging="360"/>
      </w:pPr>
      <w:rPr>
        <w:rFonts w:ascii="Arial" w:hAnsi="Arial" w:hint="default"/>
      </w:rPr>
    </w:lvl>
    <w:lvl w:ilvl="5" w:tplc="7CE6FB04" w:tentative="1">
      <w:start w:val="1"/>
      <w:numFmt w:val="bullet"/>
      <w:lvlText w:val="•"/>
      <w:lvlJc w:val="left"/>
      <w:pPr>
        <w:tabs>
          <w:tab w:val="num" w:pos="4320"/>
        </w:tabs>
        <w:ind w:left="4320" w:hanging="360"/>
      </w:pPr>
      <w:rPr>
        <w:rFonts w:ascii="Arial" w:hAnsi="Arial" w:hint="default"/>
      </w:rPr>
    </w:lvl>
    <w:lvl w:ilvl="6" w:tplc="85627BF8" w:tentative="1">
      <w:start w:val="1"/>
      <w:numFmt w:val="bullet"/>
      <w:lvlText w:val="•"/>
      <w:lvlJc w:val="left"/>
      <w:pPr>
        <w:tabs>
          <w:tab w:val="num" w:pos="5040"/>
        </w:tabs>
        <w:ind w:left="5040" w:hanging="360"/>
      </w:pPr>
      <w:rPr>
        <w:rFonts w:ascii="Arial" w:hAnsi="Arial" w:hint="default"/>
      </w:rPr>
    </w:lvl>
    <w:lvl w:ilvl="7" w:tplc="7EAABD42" w:tentative="1">
      <w:start w:val="1"/>
      <w:numFmt w:val="bullet"/>
      <w:lvlText w:val="•"/>
      <w:lvlJc w:val="left"/>
      <w:pPr>
        <w:tabs>
          <w:tab w:val="num" w:pos="5760"/>
        </w:tabs>
        <w:ind w:left="5760" w:hanging="360"/>
      </w:pPr>
      <w:rPr>
        <w:rFonts w:ascii="Arial" w:hAnsi="Arial" w:hint="default"/>
      </w:rPr>
    </w:lvl>
    <w:lvl w:ilvl="8" w:tplc="4028CEF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5437A6F"/>
    <w:multiLevelType w:val="hybridMultilevel"/>
    <w:tmpl w:val="6D98E932"/>
    <w:lvl w:ilvl="0" w:tplc="D6422066">
      <w:start w:val="1"/>
      <w:numFmt w:val="bullet"/>
      <w:lvlText w:val="•"/>
      <w:lvlJc w:val="left"/>
      <w:pPr>
        <w:tabs>
          <w:tab w:val="num" w:pos="720"/>
        </w:tabs>
        <w:ind w:left="720" w:hanging="360"/>
      </w:pPr>
      <w:rPr>
        <w:rFonts w:ascii="Arial" w:hAnsi="Arial" w:hint="default"/>
      </w:rPr>
    </w:lvl>
    <w:lvl w:ilvl="1" w:tplc="65280BFA">
      <w:numFmt w:val="bullet"/>
      <w:lvlText w:val="•"/>
      <w:lvlJc w:val="left"/>
      <w:pPr>
        <w:tabs>
          <w:tab w:val="num" w:pos="1440"/>
        </w:tabs>
        <w:ind w:left="1440" w:hanging="360"/>
      </w:pPr>
      <w:rPr>
        <w:rFonts w:ascii="Arial" w:hAnsi="Arial" w:hint="default"/>
      </w:rPr>
    </w:lvl>
    <w:lvl w:ilvl="2" w:tplc="C568A806" w:tentative="1">
      <w:start w:val="1"/>
      <w:numFmt w:val="bullet"/>
      <w:lvlText w:val="•"/>
      <w:lvlJc w:val="left"/>
      <w:pPr>
        <w:tabs>
          <w:tab w:val="num" w:pos="2160"/>
        </w:tabs>
        <w:ind w:left="2160" w:hanging="360"/>
      </w:pPr>
      <w:rPr>
        <w:rFonts w:ascii="Arial" w:hAnsi="Arial" w:hint="default"/>
      </w:rPr>
    </w:lvl>
    <w:lvl w:ilvl="3" w:tplc="6F22FC0C" w:tentative="1">
      <w:start w:val="1"/>
      <w:numFmt w:val="bullet"/>
      <w:lvlText w:val="•"/>
      <w:lvlJc w:val="left"/>
      <w:pPr>
        <w:tabs>
          <w:tab w:val="num" w:pos="2880"/>
        </w:tabs>
        <w:ind w:left="2880" w:hanging="360"/>
      </w:pPr>
      <w:rPr>
        <w:rFonts w:ascii="Arial" w:hAnsi="Arial" w:hint="default"/>
      </w:rPr>
    </w:lvl>
    <w:lvl w:ilvl="4" w:tplc="199A82CE" w:tentative="1">
      <w:start w:val="1"/>
      <w:numFmt w:val="bullet"/>
      <w:lvlText w:val="•"/>
      <w:lvlJc w:val="left"/>
      <w:pPr>
        <w:tabs>
          <w:tab w:val="num" w:pos="3600"/>
        </w:tabs>
        <w:ind w:left="3600" w:hanging="360"/>
      </w:pPr>
      <w:rPr>
        <w:rFonts w:ascii="Arial" w:hAnsi="Arial" w:hint="default"/>
      </w:rPr>
    </w:lvl>
    <w:lvl w:ilvl="5" w:tplc="7B98F752" w:tentative="1">
      <w:start w:val="1"/>
      <w:numFmt w:val="bullet"/>
      <w:lvlText w:val="•"/>
      <w:lvlJc w:val="left"/>
      <w:pPr>
        <w:tabs>
          <w:tab w:val="num" w:pos="4320"/>
        </w:tabs>
        <w:ind w:left="4320" w:hanging="360"/>
      </w:pPr>
      <w:rPr>
        <w:rFonts w:ascii="Arial" w:hAnsi="Arial" w:hint="default"/>
      </w:rPr>
    </w:lvl>
    <w:lvl w:ilvl="6" w:tplc="887A4B1A" w:tentative="1">
      <w:start w:val="1"/>
      <w:numFmt w:val="bullet"/>
      <w:lvlText w:val="•"/>
      <w:lvlJc w:val="left"/>
      <w:pPr>
        <w:tabs>
          <w:tab w:val="num" w:pos="5040"/>
        </w:tabs>
        <w:ind w:left="5040" w:hanging="360"/>
      </w:pPr>
      <w:rPr>
        <w:rFonts w:ascii="Arial" w:hAnsi="Arial" w:hint="default"/>
      </w:rPr>
    </w:lvl>
    <w:lvl w:ilvl="7" w:tplc="B002D5B0" w:tentative="1">
      <w:start w:val="1"/>
      <w:numFmt w:val="bullet"/>
      <w:lvlText w:val="•"/>
      <w:lvlJc w:val="left"/>
      <w:pPr>
        <w:tabs>
          <w:tab w:val="num" w:pos="5760"/>
        </w:tabs>
        <w:ind w:left="5760" w:hanging="360"/>
      </w:pPr>
      <w:rPr>
        <w:rFonts w:ascii="Arial" w:hAnsi="Arial" w:hint="default"/>
      </w:rPr>
    </w:lvl>
    <w:lvl w:ilvl="8" w:tplc="3856A32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60510BB"/>
    <w:multiLevelType w:val="hybridMultilevel"/>
    <w:tmpl w:val="3126F2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704378"/>
    <w:multiLevelType w:val="hybridMultilevel"/>
    <w:tmpl w:val="1BE44076"/>
    <w:lvl w:ilvl="0" w:tplc="5D68BC2A">
      <w:start w:val="1"/>
      <w:numFmt w:val="bullet"/>
      <w:lvlText w:val="•"/>
      <w:lvlJc w:val="left"/>
      <w:pPr>
        <w:tabs>
          <w:tab w:val="num" w:pos="720"/>
        </w:tabs>
        <w:ind w:left="720" w:hanging="360"/>
      </w:pPr>
      <w:rPr>
        <w:rFonts w:ascii="Arial" w:hAnsi="Arial" w:hint="default"/>
      </w:rPr>
    </w:lvl>
    <w:lvl w:ilvl="1" w:tplc="4B183C3A" w:tentative="1">
      <w:start w:val="1"/>
      <w:numFmt w:val="bullet"/>
      <w:lvlText w:val="•"/>
      <w:lvlJc w:val="left"/>
      <w:pPr>
        <w:tabs>
          <w:tab w:val="num" w:pos="1440"/>
        </w:tabs>
        <w:ind w:left="1440" w:hanging="360"/>
      </w:pPr>
      <w:rPr>
        <w:rFonts w:ascii="Arial" w:hAnsi="Arial" w:hint="default"/>
      </w:rPr>
    </w:lvl>
    <w:lvl w:ilvl="2" w:tplc="E50EC954" w:tentative="1">
      <w:start w:val="1"/>
      <w:numFmt w:val="bullet"/>
      <w:lvlText w:val="•"/>
      <w:lvlJc w:val="left"/>
      <w:pPr>
        <w:tabs>
          <w:tab w:val="num" w:pos="2160"/>
        </w:tabs>
        <w:ind w:left="2160" w:hanging="360"/>
      </w:pPr>
      <w:rPr>
        <w:rFonts w:ascii="Arial" w:hAnsi="Arial" w:hint="default"/>
      </w:rPr>
    </w:lvl>
    <w:lvl w:ilvl="3" w:tplc="43B86540" w:tentative="1">
      <w:start w:val="1"/>
      <w:numFmt w:val="bullet"/>
      <w:lvlText w:val="•"/>
      <w:lvlJc w:val="left"/>
      <w:pPr>
        <w:tabs>
          <w:tab w:val="num" w:pos="2880"/>
        </w:tabs>
        <w:ind w:left="2880" w:hanging="360"/>
      </w:pPr>
      <w:rPr>
        <w:rFonts w:ascii="Arial" w:hAnsi="Arial" w:hint="default"/>
      </w:rPr>
    </w:lvl>
    <w:lvl w:ilvl="4" w:tplc="E926DBFC" w:tentative="1">
      <w:start w:val="1"/>
      <w:numFmt w:val="bullet"/>
      <w:lvlText w:val="•"/>
      <w:lvlJc w:val="left"/>
      <w:pPr>
        <w:tabs>
          <w:tab w:val="num" w:pos="3600"/>
        </w:tabs>
        <w:ind w:left="3600" w:hanging="360"/>
      </w:pPr>
      <w:rPr>
        <w:rFonts w:ascii="Arial" w:hAnsi="Arial" w:hint="default"/>
      </w:rPr>
    </w:lvl>
    <w:lvl w:ilvl="5" w:tplc="0D340546" w:tentative="1">
      <w:start w:val="1"/>
      <w:numFmt w:val="bullet"/>
      <w:lvlText w:val="•"/>
      <w:lvlJc w:val="left"/>
      <w:pPr>
        <w:tabs>
          <w:tab w:val="num" w:pos="4320"/>
        </w:tabs>
        <w:ind w:left="4320" w:hanging="360"/>
      </w:pPr>
      <w:rPr>
        <w:rFonts w:ascii="Arial" w:hAnsi="Arial" w:hint="default"/>
      </w:rPr>
    </w:lvl>
    <w:lvl w:ilvl="6" w:tplc="CDF27AD6" w:tentative="1">
      <w:start w:val="1"/>
      <w:numFmt w:val="bullet"/>
      <w:lvlText w:val="•"/>
      <w:lvlJc w:val="left"/>
      <w:pPr>
        <w:tabs>
          <w:tab w:val="num" w:pos="5040"/>
        </w:tabs>
        <w:ind w:left="5040" w:hanging="360"/>
      </w:pPr>
      <w:rPr>
        <w:rFonts w:ascii="Arial" w:hAnsi="Arial" w:hint="default"/>
      </w:rPr>
    </w:lvl>
    <w:lvl w:ilvl="7" w:tplc="C08A2318" w:tentative="1">
      <w:start w:val="1"/>
      <w:numFmt w:val="bullet"/>
      <w:lvlText w:val="•"/>
      <w:lvlJc w:val="left"/>
      <w:pPr>
        <w:tabs>
          <w:tab w:val="num" w:pos="5760"/>
        </w:tabs>
        <w:ind w:left="5760" w:hanging="360"/>
      </w:pPr>
      <w:rPr>
        <w:rFonts w:ascii="Arial" w:hAnsi="Arial" w:hint="default"/>
      </w:rPr>
    </w:lvl>
    <w:lvl w:ilvl="8" w:tplc="A4D4F50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4A944FD"/>
    <w:multiLevelType w:val="hybridMultilevel"/>
    <w:tmpl w:val="8BD00B5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2E4B41"/>
    <w:multiLevelType w:val="hybridMultilevel"/>
    <w:tmpl w:val="7EA27A4C"/>
    <w:lvl w:ilvl="0" w:tplc="0C09000F">
      <w:start w:val="1"/>
      <w:numFmt w:val="decimal"/>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32" w15:restartNumberingAfterBreak="0">
    <w:nsid w:val="7B356EA7"/>
    <w:multiLevelType w:val="hybridMultilevel"/>
    <w:tmpl w:val="B6AA4002"/>
    <w:lvl w:ilvl="0" w:tplc="FF9C97F8">
      <w:start w:val="1"/>
      <w:numFmt w:val="bullet"/>
      <w:lvlText w:val="•"/>
      <w:lvlJc w:val="left"/>
      <w:pPr>
        <w:tabs>
          <w:tab w:val="num" w:pos="720"/>
        </w:tabs>
        <w:ind w:left="720" w:hanging="360"/>
      </w:pPr>
      <w:rPr>
        <w:rFonts w:ascii="Arial" w:hAnsi="Arial" w:hint="default"/>
      </w:rPr>
    </w:lvl>
    <w:lvl w:ilvl="1" w:tplc="A4B2D014" w:tentative="1">
      <w:start w:val="1"/>
      <w:numFmt w:val="bullet"/>
      <w:lvlText w:val="•"/>
      <w:lvlJc w:val="left"/>
      <w:pPr>
        <w:tabs>
          <w:tab w:val="num" w:pos="1440"/>
        </w:tabs>
        <w:ind w:left="1440" w:hanging="360"/>
      </w:pPr>
      <w:rPr>
        <w:rFonts w:ascii="Arial" w:hAnsi="Arial" w:hint="default"/>
      </w:rPr>
    </w:lvl>
    <w:lvl w:ilvl="2" w:tplc="396EA450" w:tentative="1">
      <w:start w:val="1"/>
      <w:numFmt w:val="bullet"/>
      <w:lvlText w:val="•"/>
      <w:lvlJc w:val="left"/>
      <w:pPr>
        <w:tabs>
          <w:tab w:val="num" w:pos="2160"/>
        </w:tabs>
        <w:ind w:left="2160" w:hanging="360"/>
      </w:pPr>
      <w:rPr>
        <w:rFonts w:ascii="Arial" w:hAnsi="Arial" w:hint="default"/>
      </w:rPr>
    </w:lvl>
    <w:lvl w:ilvl="3" w:tplc="2E9EC816" w:tentative="1">
      <w:start w:val="1"/>
      <w:numFmt w:val="bullet"/>
      <w:lvlText w:val="•"/>
      <w:lvlJc w:val="left"/>
      <w:pPr>
        <w:tabs>
          <w:tab w:val="num" w:pos="2880"/>
        </w:tabs>
        <w:ind w:left="2880" w:hanging="360"/>
      </w:pPr>
      <w:rPr>
        <w:rFonts w:ascii="Arial" w:hAnsi="Arial" w:hint="default"/>
      </w:rPr>
    </w:lvl>
    <w:lvl w:ilvl="4" w:tplc="84FC53EA" w:tentative="1">
      <w:start w:val="1"/>
      <w:numFmt w:val="bullet"/>
      <w:lvlText w:val="•"/>
      <w:lvlJc w:val="left"/>
      <w:pPr>
        <w:tabs>
          <w:tab w:val="num" w:pos="3600"/>
        </w:tabs>
        <w:ind w:left="3600" w:hanging="360"/>
      </w:pPr>
      <w:rPr>
        <w:rFonts w:ascii="Arial" w:hAnsi="Arial" w:hint="default"/>
      </w:rPr>
    </w:lvl>
    <w:lvl w:ilvl="5" w:tplc="C12C3EC0" w:tentative="1">
      <w:start w:val="1"/>
      <w:numFmt w:val="bullet"/>
      <w:lvlText w:val="•"/>
      <w:lvlJc w:val="left"/>
      <w:pPr>
        <w:tabs>
          <w:tab w:val="num" w:pos="4320"/>
        </w:tabs>
        <w:ind w:left="4320" w:hanging="360"/>
      </w:pPr>
      <w:rPr>
        <w:rFonts w:ascii="Arial" w:hAnsi="Arial" w:hint="default"/>
      </w:rPr>
    </w:lvl>
    <w:lvl w:ilvl="6" w:tplc="B770CE0E" w:tentative="1">
      <w:start w:val="1"/>
      <w:numFmt w:val="bullet"/>
      <w:lvlText w:val="•"/>
      <w:lvlJc w:val="left"/>
      <w:pPr>
        <w:tabs>
          <w:tab w:val="num" w:pos="5040"/>
        </w:tabs>
        <w:ind w:left="5040" w:hanging="360"/>
      </w:pPr>
      <w:rPr>
        <w:rFonts w:ascii="Arial" w:hAnsi="Arial" w:hint="default"/>
      </w:rPr>
    </w:lvl>
    <w:lvl w:ilvl="7" w:tplc="A11A0140" w:tentative="1">
      <w:start w:val="1"/>
      <w:numFmt w:val="bullet"/>
      <w:lvlText w:val="•"/>
      <w:lvlJc w:val="left"/>
      <w:pPr>
        <w:tabs>
          <w:tab w:val="num" w:pos="5760"/>
        </w:tabs>
        <w:ind w:left="5760" w:hanging="360"/>
      </w:pPr>
      <w:rPr>
        <w:rFonts w:ascii="Arial" w:hAnsi="Arial" w:hint="default"/>
      </w:rPr>
    </w:lvl>
    <w:lvl w:ilvl="8" w:tplc="5062366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BFD63D0"/>
    <w:multiLevelType w:val="hybridMultilevel"/>
    <w:tmpl w:val="16E6FB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50963361">
    <w:abstractNumId w:val="4"/>
  </w:num>
  <w:num w:numId="2" w16cid:durableId="1011831354">
    <w:abstractNumId w:val="15"/>
  </w:num>
  <w:num w:numId="3" w16cid:durableId="1809011412">
    <w:abstractNumId w:val="19"/>
  </w:num>
  <w:num w:numId="4" w16cid:durableId="1687629549">
    <w:abstractNumId w:val="10"/>
  </w:num>
  <w:num w:numId="5" w16cid:durableId="214320278">
    <w:abstractNumId w:val="11"/>
  </w:num>
  <w:num w:numId="6" w16cid:durableId="369962697">
    <w:abstractNumId w:val="23"/>
  </w:num>
  <w:num w:numId="7" w16cid:durableId="1462649515">
    <w:abstractNumId w:val="17"/>
  </w:num>
  <w:num w:numId="8" w16cid:durableId="695155042">
    <w:abstractNumId w:val="12"/>
  </w:num>
  <w:num w:numId="9" w16cid:durableId="1388921479">
    <w:abstractNumId w:val="24"/>
  </w:num>
  <w:num w:numId="10" w16cid:durableId="1211847286">
    <w:abstractNumId w:val="0"/>
  </w:num>
  <w:num w:numId="11" w16cid:durableId="2075933193">
    <w:abstractNumId w:val="2"/>
  </w:num>
  <w:num w:numId="12" w16cid:durableId="177668469">
    <w:abstractNumId w:val="20"/>
  </w:num>
  <w:num w:numId="13" w16cid:durableId="645284060">
    <w:abstractNumId w:val="25"/>
  </w:num>
  <w:num w:numId="14" w16cid:durableId="758405007">
    <w:abstractNumId w:val="31"/>
  </w:num>
  <w:num w:numId="15" w16cid:durableId="559945555">
    <w:abstractNumId w:val="5"/>
  </w:num>
  <w:num w:numId="16" w16cid:durableId="1470241190">
    <w:abstractNumId w:val="1"/>
  </w:num>
  <w:num w:numId="17" w16cid:durableId="629288296">
    <w:abstractNumId w:val="30"/>
  </w:num>
  <w:num w:numId="18" w16cid:durableId="784733024">
    <w:abstractNumId w:val="30"/>
  </w:num>
  <w:num w:numId="19" w16cid:durableId="241573152">
    <w:abstractNumId w:val="6"/>
  </w:num>
  <w:num w:numId="20" w16cid:durableId="1760054789">
    <w:abstractNumId w:val="13"/>
  </w:num>
  <w:num w:numId="21" w16cid:durableId="1055423174">
    <w:abstractNumId w:val="26"/>
  </w:num>
  <w:num w:numId="22" w16cid:durableId="580138811">
    <w:abstractNumId w:val="27"/>
  </w:num>
  <w:num w:numId="23" w16cid:durableId="306783868">
    <w:abstractNumId w:val="29"/>
  </w:num>
  <w:num w:numId="24" w16cid:durableId="1830514546">
    <w:abstractNumId w:val="22"/>
  </w:num>
  <w:num w:numId="25" w16cid:durableId="1112937702">
    <w:abstractNumId w:val="32"/>
  </w:num>
  <w:num w:numId="26" w16cid:durableId="924648880">
    <w:abstractNumId w:val="8"/>
  </w:num>
  <w:num w:numId="27" w16cid:durableId="994795715">
    <w:abstractNumId w:val="21"/>
  </w:num>
  <w:num w:numId="28" w16cid:durableId="1320038889">
    <w:abstractNumId w:val="7"/>
  </w:num>
  <w:num w:numId="29" w16cid:durableId="1064447524">
    <w:abstractNumId w:val="3"/>
  </w:num>
  <w:num w:numId="30" w16cid:durableId="32311790">
    <w:abstractNumId w:val="18"/>
  </w:num>
  <w:num w:numId="31" w16cid:durableId="1664046942">
    <w:abstractNumId w:val="33"/>
  </w:num>
  <w:num w:numId="32" w16cid:durableId="761951758">
    <w:abstractNumId w:val="14"/>
  </w:num>
  <w:num w:numId="33" w16cid:durableId="392431198">
    <w:abstractNumId w:val="16"/>
  </w:num>
  <w:num w:numId="34" w16cid:durableId="1613785045">
    <w:abstractNumId w:val="9"/>
  </w:num>
  <w:num w:numId="35" w16cid:durableId="426579871">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DF"/>
    <w:rsid w:val="000008C1"/>
    <w:rsid w:val="0000119D"/>
    <w:rsid w:val="00001724"/>
    <w:rsid w:val="000026AF"/>
    <w:rsid w:val="0000361D"/>
    <w:rsid w:val="000036C1"/>
    <w:rsid w:val="0000465C"/>
    <w:rsid w:val="00005A1F"/>
    <w:rsid w:val="00005D53"/>
    <w:rsid w:val="000061C7"/>
    <w:rsid w:val="000069AA"/>
    <w:rsid w:val="000070BC"/>
    <w:rsid w:val="0001124A"/>
    <w:rsid w:val="0001124D"/>
    <w:rsid w:val="0001206F"/>
    <w:rsid w:val="00012E9C"/>
    <w:rsid w:val="00013C63"/>
    <w:rsid w:val="00013EC1"/>
    <w:rsid w:val="00014A21"/>
    <w:rsid w:val="000160C8"/>
    <w:rsid w:val="00017CEF"/>
    <w:rsid w:val="00022941"/>
    <w:rsid w:val="00026AD5"/>
    <w:rsid w:val="00026C13"/>
    <w:rsid w:val="00026F88"/>
    <w:rsid w:val="000300DA"/>
    <w:rsid w:val="000304F4"/>
    <w:rsid w:val="000324D7"/>
    <w:rsid w:val="00032679"/>
    <w:rsid w:val="0003321E"/>
    <w:rsid w:val="000339C1"/>
    <w:rsid w:val="00034AEF"/>
    <w:rsid w:val="00034C91"/>
    <w:rsid w:val="000356BF"/>
    <w:rsid w:val="000372B5"/>
    <w:rsid w:val="000378A1"/>
    <w:rsid w:val="000422E1"/>
    <w:rsid w:val="00042C76"/>
    <w:rsid w:val="000437B5"/>
    <w:rsid w:val="00044AD6"/>
    <w:rsid w:val="00045CE3"/>
    <w:rsid w:val="0004607D"/>
    <w:rsid w:val="00047AA9"/>
    <w:rsid w:val="00052A25"/>
    <w:rsid w:val="00054511"/>
    <w:rsid w:val="00055998"/>
    <w:rsid w:val="00055AFF"/>
    <w:rsid w:val="00057925"/>
    <w:rsid w:val="00057F78"/>
    <w:rsid w:val="0006000A"/>
    <w:rsid w:val="00060C05"/>
    <w:rsid w:val="000616A6"/>
    <w:rsid w:val="000623FA"/>
    <w:rsid w:val="000640D4"/>
    <w:rsid w:val="00064880"/>
    <w:rsid w:val="00064BDA"/>
    <w:rsid w:val="00064F56"/>
    <w:rsid w:val="00065BB0"/>
    <w:rsid w:val="000710E0"/>
    <w:rsid w:val="00071A37"/>
    <w:rsid w:val="000724DB"/>
    <w:rsid w:val="00073520"/>
    <w:rsid w:val="00073C8E"/>
    <w:rsid w:val="000760F6"/>
    <w:rsid w:val="0007622A"/>
    <w:rsid w:val="000777DB"/>
    <w:rsid w:val="000778BE"/>
    <w:rsid w:val="00082E64"/>
    <w:rsid w:val="00083959"/>
    <w:rsid w:val="00083B4F"/>
    <w:rsid w:val="000845BC"/>
    <w:rsid w:val="000845CF"/>
    <w:rsid w:val="00085DB2"/>
    <w:rsid w:val="000860B7"/>
    <w:rsid w:val="00087455"/>
    <w:rsid w:val="000877B8"/>
    <w:rsid w:val="00090072"/>
    <w:rsid w:val="000908E3"/>
    <w:rsid w:val="00090E43"/>
    <w:rsid w:val="00090E63"/>
    <w:rsid w:val="00091AA9"/>
    <w:rsid w:val="00091CC4"/>
    <w:rsid w:val="000948BE"/>
    <w:rsid w:val="00094FFA"/>
    <w:rsid w:val="00096EF5"/>
    <w:rsid w:val="000A03FB"/>
    <w:rsid w:val="000A0474"/>
    <w:rsid w:val="000A0CEC"/>
    <w:rsid w:val="000A28CD"/>
    <w:rsid w:val="000A4712"/>
    <w:rsid w:val="000A5543"/>
    <w:rsid w:val="000A5913"/>
    <w:rsid w:val="000A5C42"/>
    <w:rsid w:val="000A73EE"/>
    <w:rsid w:val="000B038D"/>
    <w:rsid w:val="000B17E3"/>
    <w:rsid w:val="000B196A"/>
    <w:rsid w:val="000B1CA4"/>
    <w:rsid w:val="000B270A"/>
    <w:rsid w:val="000B4459"/>
    <w:rsid w:val="000B5B64"/>
    <w:rsid w:val="000B6F91"/>
    <w:rsid w:val="000C3048"/>
    <w:rsid w:val="000C30F4"/>
    <w:rsid w:val="000C3603"/>
    <w:rsid w:val="000C7EA5"/>
    <w:rsid w:val="000D278B"/>
    <w:rsid w:val="000D3927"/>
    <w:rsid w:val="000D3FC9"/>
    <w:rsid w:val="000D41FC"/>
    <w:rsid w:val="000D49B1"/>
    <w:rsid w:val="000D4AAE"/>
    <w:rsid w:val="000D5412"/>
    <w:rsid w:val="000E2181"/>
    <w:rsid w:val="000E2AD4"/>
    <w:rsid w:val="000E2B4A"/>
    <w:rsid w:val="000E2C87"/>
    <w:rsid w:val="000E2E9C"/>
    <w:rsid w:val="000E4815"/>
    <w:rsid w:val="000E58B3"/>
    <w:rsid w:val="000E6D30"/>
    <w:rsid w:val="000E6E3D"/>
    <w:rsid w:val="000E7259"/>
    <w:rsid w:val="000E7857"/>
    <w:rsid w:val="000F0F84"/>
    <w:rsid w:val="000F1202"/>
    <w:rsid w:val="000F20A5"/>
    <w:rsid w:val="000F41A8"/>
    <w:rsid w:val="000F6141"/>
    <w:rsid w:val="00100F4E"/>
    <w:rsid w:val="001016B1"/>
    <w:rsid w:val="00102355"/>
    <w:rsid w:val="0010245B"/>
    <w:rsid w:val="00103576"/>
    <w:rsid w:val="00105DE6"/>
    <w:rsid w:val="00107308"/>
    <w:rsid w:val="00110745"/>
    <w:rsid w:val="00110C6D"/>
    <w:rsid w:val="00112149"/>
    <w:rsid w:val="0011220B"/>
    <w:rsid w:val="001140B5"/>
    <w:rsid w:val="001149E4"/>
    <w:rsid w:val="00115D88"/>
    <w:rsid w:val="00116DFC"/>
    <w:rsid w:val="00117DBA"/>
    <w:rsid w:val="0012083F"/>
    <w:rsid w:val="001211F5"/>
    <w:rsid w:val="0012290A"/>
    <w:rsid w:val="00122E7C"/>
    <w:rsid w:val="00123957"/>
    <w:rsid w:val="00125A1F"/>
    <w:rsid w:val="00126C45"/>
    <w:rsid w:val="00127407"/>
    <w:rsid w:val="00130506"/>
    <w:rsid w:val="00131036"/>
    <w:rsid w:val="001315BB"/>
    <w:rsid w:val="0013515C"/>
    <w:rsid w:val="001359A5"/>
    <w:rsid w:val="00136F45"/>
    <w:rsid w:val="00140C95"/>
    <w:rsid w:val="00142BB2"/>
    <w:rsid w:val="00142D1F"/>
    <w:rsid w:val="001433AD"/>
    <w:rsid w:val="0014623A"/>
    <w:rsid w:val="00146627"/>
    <w:rsid w:val="001467B2"/>
    <w:rsid w:val="00146CDF"/>
    <w:rsid w:val="00152F5F"/>
    <w:rsid w:val="00153A7A"/>
    <w:rsid w:val="00154A15"/>
    <w:rsid w:val="00154AA7"/>
    <w:rsid w:val="001552EC"/>
    <w:rsid w:val="0015747B"/>
    <w:rsid w:val="00157482"/>
    <w:rsid w:val="001603CB"/>
    <w:rsid w:val="001615E6"/>
    <w:rsid w:val="001616BB"/>
    <w:rsid w:val="001636B6"/>
    <w:rsid w:val="00164A66"/>
    <w:rsid w:val="00166266"/>
    <w:rsid w:val="0016645C"/>
    <w:rsid w:val="001671E8"/>
    <w:rsid w:val="00170221"/>
    <w:rsid w:val="0017319E"/>
    <w:rsid w:val="00173AD3"/>
    <w:rsid w:val="001740A8"/>
    <w:rsid w:val="00174513"/>
    <w:rsid w:val="001745D1"/>
    <w:rsid w:val="001757E8"/>
    <w:rsid w:val="00175E2B"/>
    <w:rsid w:val="00177400"/>
    <w:rsid w:val="001777BB"/>
    <w:rsid w:val="00180690"/>
    <w:rsid w:val="00180E72"/>
    <w:rsid w:val="0018148B"/>
    <w:rsid w:val="001814CF"/>
    <w:rsid w:val="0018276E"/>
    <w:rsid w:val="0018440C"/>
    <w:rsid w:val="00184CCE"/>
    <w:rsid w:val="0018591C"/>
    <w:rsid w:val="00185BC1"/>
    <w:rsid w:val="00185D6C"/>
    <w:rsid w:val="00190553"/>
    <w:rsid w:val="001919AC"/>
    <w:rsid w:val="0019298D"/>
    <w:rsid w:val="00192D83"/>
    <w:rsid w:val="00196015"/>
    <w:rsid w:val="001962D0"/>
    <w:rsid w:val="001965B9"/>
    <w:rsid w:val="0019690A"/>
    <w:rsid w:val="001A083B"/>
    <w:rsid w:val="001A148C"/>
    <w:rsid w:val="001A218D"/>
    <w:rsid w:val="001A24C7"/>
    <w:rsid w:val="001A2FB1"/>
    <w:rsid w:val="001A35C7"/>
    <w:rsid w:val="001A4F81"/>
    <w:rsid w:val="001A580A"/>
    <w:rsid w:val="001A5820"/>
    <w:rsid w:val="001A7F8F"/>
    <w:rsid w:val="001B3D3E"/>
    <w:rsid w:val="001B466B"/>
    <w:rsid w:val="001B5AA0"/>
    <w:rsid w:val="001C05EC"/>
    <w:rsid w:val="001C2914"/>
    <w:rsid w:val="001C2F56"/>
    <w:rsid w:val="001C3767"/>
    <w:rsid w:val="001C3B41"/>
    <w:rsid w:val="001C4E71"/>
    <w:rsid w:val="001C5CEC"/>
    <w:rsid w:val="001D02EA"/>
    <w:rsid w:val="001D07E7"/>
    <w:rsid w:val="001D0C49"/>
    <w:rsid w:val="001D19E9"/>
    <w:rsid w:val="001D237B"/>
    <w:rsid w:val="001D297E"/>
    <w:rsid w:val="001D2D7B"/>
    <w:rsid w:val="001D53AF"/>
    <w:rsid w:val="001D597E"/>
    <w:rsid w:val="001E06B8"/>
    <w:rsid w:val="001E076A"/>
    <w:rsid w:val="001E237C"/>
    <w:rsid w:val="001E2FCA"/>
    <w:rsid w:val="001E354D"/>
    <w:rsid w:val="001E38F2"/>
    <w:rsid w:val="001E3B67"/>
    <w:rsid w:val="001E4C2C"/>
    <w:rsid w:val="001E6289"/>
    <w:rsid w:val="001E6562"/>
    <w:rsid w:val="001E7DAD"/>
    <w:rsid w:val="001F03B1"/>
    <w:rsid w:val="001F0E79"/>
    <w:rsid w:val="001F2A28"/>
    <w:rsid w:val="001F3E10"/>
    <w:rsid w:val="001F47B8"/>
    <w:rsid w:val="001F523B"/>
    <w:rsid w:val="001F573A"/>
    <w:rsid w:val="001F673C"/>
    <w:rsid w:val="001F7EB5"/>
    <w:rsid w:val="00202E0F"/>
    <w:rsid w:val="00203216"/>
    <w:rsid w:val="002039E9"/>
    <w:rsid w:val="002045F8"/>
    <w:rsid w:val="00207A3B"/>
    <w:rsid w:val="00210AFE"/>
    <w:rsid w:val="00211223"/>
    <w:rsid w:val="002125CF"/>
    <w:rsid w:val="00213569"/>
    <w:rsid w:val="00213765"/>
    <w:rsid w:val="00213777"/>
    <w:rsid w:val="00213C71"/>
    <w:rsid w:val="002149AC"/>
    <w:rsid w:val="002159C0"/>
    <w:rsid w:val="00217449"/>
    <w:rsid w:val="00222C46"/>
    <w:rsid w:val="00223BD5"/>
    <w:rsid w:val="00224827"/>
    <w:rsid w:val="00224A95"/>
    <w:rsid w:val="00224F92"/>
    <w:rsid w:val="0022543C"/>
    <w:rsid w:val="002277AF"/>
    <w:rsid w:val="00227804"/>
    <w:rsid w:val="00227C4F"/>
    <w:rsid w:val="00227D70"/>
    <w:rsid w:val="0023153B"/>
    <w:rsid w:val="00232411"/>
    <w:rsid w:val="00237299"/>
    <w:rsid w:val="00240718"/>
    <w:rsid w:val="0024079D"/>
    <w:rsid w:val="00240AC0"/>
    <w:rsid w:val="0024273B"/>
    <w:rsid w:val="00243B09"/>
    <w:rsid w:val="0024441D"/>
    <w:rsid w:val="002452CB"/>
    <w:rsid w:val="0024544E"/>
    <w:rsid w:val="00245BFF"/>
    <w:rsid w:val="00246824"/>
    <w:rsid w:val="00247460"/>
    <w:rsid w:val="00250689"/>
    <w:rsid w:val="0025104C"/>
    <w:rsid w:val="00251F6B"/>
    <w:rsid w:val="00253D5B"/>
    <w:rsid w:val="0025447F"/>
    <w:rsid w:val="00254A01"/>
    <w:rsid w:val="00254A26"/>
    <w:rsid w:val="00255728"/>
    <w:rsid w:val="002564F8"/>
    <w:rsid w:val="00263699"/>
    <w:rsid w:val="00265A74"/>
    <w:rsid w:val="00265F27"/>
    <w:rsid w:val="00266B4B"/>
    <w:rsid w:val="00270590"/>
    <w:rsid w:val="0027066B"/>
    <w:rsid w:val="00270C37"/>
    <w:rsid w:val="002715A2"/>
    <w:rsid w:val="00275DC3"/>
    <w:rsid w:val="00280AFC"/>
    <w:rsid w:val="00281FD4"/>
    <w:rsid w:val="00282503"/>
    <w:rsid w:val="00284C0F"/>
    <w:rsid w:val="00284E46"/>
    <w:rsid w:val="00285E8B"/>
    <w:rsid w:val="002865FE"/>
    <w:rsid w:val="00287A16"/>
    <w:rsid w:val="00287DA9"/>
    <w:rsid w:val="00290476"/>
    <w:rsid w:val="00290847"/>
    <w:rsid w:val="00290A8B"/>
    <w:rsid w:val="00290ECD"/>
    <w:rsid w:val="00291012"/>
    <w:rsid w:val="00291710"/>
    <w:rsid w:val="00291984"/>
    <w:rsid w:val="00291C42"/>
    <w:rsid w:val="00292DBC"/>
    <w:rsid w:val="0029420D"/>
    <w:rsid w:val="002946B2"/>
    <w:rsid w:val="0029476E"/>
    <w:rsid w:val="002958DB"/>
    <w:rsid w:val="00295FFE"/>
    <w:rsid w:val="00296FF7"/>
    <w:rsid w:val="002A1290"/>
    <w:rsid w:val="002A1E5D"/>
    <w:rsid w:val="002A4CD0"/>
    <w:rsid w:val="002A55CE"/>
    <w:rsid w:val="002A5FF4"/>
    <w:rsid w:val="002B1D2A"/>
    <w:rsid w:val="002B7AD7"/>
    <w:rsid w:val="002C0DCB"/>
    <w:rsid w:val="002C5C97"/>
    <w:rsid w:val="002C7548"/>
    <w:rsid w:val="002C7726"/>
    <w:rsid w:val="002D1434"/>
    <w:rsid w:val="002D33A4"/>
    <w:rsid w:val="002D5176"/>
    <w:rsid w:val="002D5408"/>
    <w:rsid w:val="002D5A41"/>
    <w:rsid w:val="002D6C73"/>
    <w:rsid w:val="002D719D"/>
    <w:rsid w:val="002E043A"/>
    <w:rsid w:val="002E1006"/>
    <w:rsid w:val="002E2666"/>
    <w:rsid w:val="002E26B6"/>
    <w:rsid w:val="002E28A6"/>
    <w:rsid w:val="002E3E49"/>
    <w:rsid w:val="002E5210"/>
    <w:rsid w:val="002E543B"/>
    <w:rsid w:val="002F0E64"/>
    <w:rsid w:val="002F1DB9"/>
    <w:rsid w:val="002F26E5"/>
    <w:rsid w:val="002F29D8"/>
    <w:rsid w:val="002F2FCD"/>
    <w:rsid w:val="002F43B6"/>
    <w:rsid w:val="002F5AB6"/>
    <w:rsid w:val="002F61BB"/>
    <w:rsid w:val="002F6C11"/>
    <w:rsid w:val="00301101"/>
    <w:rsid w:val="0030248C"/>
    <w:rsid w:val="00302D71"/>
    <w:rsid w:val="00303623"/>
    <w:rsid w:val="00303E87"/>
    <w:rsid w:val="0030468D"/>
    <w:rsid w:val="0030549D"/>
    <w:rsid w:val="0030681D"/>
    <w:rsid w:val="00307452"/>
    <w:rsid w:val="00310425"/>
    <w:rsid w:val="003118D8"/>
    <w:rsid w:val="00311D67"/>
    <w:rsid w:val="00312794"/>
    <w:rsid w:val="00314703"/>
    <w:rsid w:val="003168A2"/>
    <w:rsid w:val="0032141F"/>
    <w:rsid w:val="003223D4"/>
    <w:rsid w:val="00322965"/>
    <w:rsid w:val="00322E21"/>
    <w:rsid w:val="00323B39"/>
    <w:rsid w:val="00324727"/>
    <w:rsid w:val="00325144"/>
    <w:rsid w:val="00325404"/>
    <w:rsid w:val="003259BB"/>
    <w:rsid w:val="00330830"/>
    <w:rsid w:val="00331411"/>
    <w:rsid w:val="00331C04"/>
    <w:rsid w:val="003322CA"/>
    <w:rsid w:val="0033315A"/>
    <w:rsid w:val="00336061"/>
    <w:rsid w:val="003364A8"/>
    <w:rsid w:val="00337685"/>
    <w:rsid w:val="00337A2C"/>
    <w:rsid w:val="003404CD"/>
    <w:rsid w:val="00342AF3"/>
    <w:rsid w:val="0034443D"/>
    <w:rsid w:val="00344FD9"/>
    <w:rsid w:val="00345ED2"/>
    <w:rsid w:val="00347312"/>
    <w:rsid w:val="00347F99"/>
    <w:rsid w:val="00350C68"/>
    <w:rsid w:val="00350E9A"/>
    <w:rsid w:val="00353373"/>
    <w:rsid w:val="00353C49"/>
    <w:rsid w:val="00353C52"/>
    <w:rsid w:val="00353FD9"/>
    <w:rsid w:val="00355A07"/>
    <w:rsid w:val="00355D94"/>
    <w:rsid w:val="00356132"/>
    <w:rsid w:val="00357C8D"/>
    <w:rsid w:val="00360277"/>
    <w:rsid w:val="003602CC"/>
    <w:rsid w:val="00360667"/>
    <w:rsid w:val="00361F2F"/>
    <w:rsid w:val="0036270B"/>
    <w:rsid w:val="00363E1F"/>
    <w:rsid w:val="00364908"/>
    <w:rsid w:val="00364A38"/>
    <w:rsid w:val="00364C66"/>
    <w:rsid w:val="003654FE"/>
    <w:rsid w:val="00367DCB"/>
    <w:rsid w:val="00370CAE"/>
    <w:rsid w:val="00372C50"/>
    <w:rsid w:val="00372EF9"/>
    <w:rsid w:val="003753AA"/>
    <w:rsid w:val="0037581B"/>
    <w:rsid w:val="003759A3"/>
    <w:rsid w:val="00377855"/>
    <w:rsid w:val="00381FCF"/>
    <w:rsid w:val="00382D97"/>
    <w:rsid w:val="00383218"/>
    <w:rsid w:val="0038392C"/>
    <w:rsid w:val="00383E64"/>
    <w:rsid w:val="00384BD7"/>
    <w:rsid w:val="00384E48"/>
    <w:rsid w:val="0038549A"/>
    <w:rsid w:val="00386BE7"/>
    <w:rsid w:val="00390DC1"/>
    <w:rsid w:val="00391F0C"/>
    <w:rsid w:val="0039230B"/>
    <w:rsid w:val="0039313D"/>
    <w:rsid w:val="00394C2E"/>
    <w:rsid w:val="00395DEC"/>
    <w:rsid w:val="003968F8"/>
    <w:rsid w:val="00396AA5"/>
    <w:rsid w:val="003A0BF4"/>
    <w:rsid w:val="003A0E5A"/>
    <w:rsid w:val="003A1526"/>
    <w:rsid w:val="003A37EE"/>
    <w:rsid w:val="003A3B8E"/>
    <w:rsid w:val="003A3E2C"/>
    <w:rsid w:val="003A5399"/>
    <w:rsid w:val="003A6593"/>
    <w:rsid w:val="003A6C99"/>
    <w:rsid w:val="003A75C6"/>
    <w:rsid w:val="003B0359"/>
    <w:rsid w:val="003B095D"/>
    <w:rsid w:val="003B143D"/>
    <w:rsid w:val="003B1986"/>
    <w:rsid w:val="003B1AE6"/>
    <w:rsid w:val="003B3A7F"/>
    <w:rsid w:val="003B53FC"/>
    <w:rsid w:val="003C0A09"/>
    <w:rsid w:val="003C0E08"/>
    <w:rsid w:val="003C2097"/>
    <w:rsid w:val="003C30F2"/>
    <w:rsid w:val="003C3316"/>
    <w:rsid w:val="003C4038"/>
    <w:rsid w:val="003C4C97"/>
    <w:rsid w:val="003C5BF3"/>
    <w:rsid w:val="003C5E85"/>
    <w:rsid w:val="003C75D4"/>
    <w:rsid w:val="003D1737"/>
    <w:rsid w:val="003D2C37"/>
    <w:rsid w:val="003D3876"/>
    <w:rsid w:val="003D3B67"/>
    <w:rsid w:val="003D40FD"/>
    <w:rsid w:val="003D4140"/>
    <w:rsid w:val="003D4C55"/>
    <w:rsid w:val="003D5143"/>
    <w:rsid w:val="003D7319"/>
    <w:rsid w:val="003E0597"/>
    <w:rsid w:val="003E1188"/>
    <w:rsid w:val="003E132A"/>
    <w:rsid w:val="003E26DA"/>
    <w:rsid w:val="003E396E"/>
    <w:rsid w:val="003E5F2A"/>
    <w:rsid w:val="003E68C2"/>
    <w:rsid w:val="003E6EE9"/>
    <w:rsid w:val="003F0BC6"/>
    <w:rsid w:val="003F16CC"/>
    <w:rsid w:val="003F17CF"/>
    <w:rsid w:val="003F185E"/>
    <w:rsid w:val="003F24FE"/>
    <w:rsid w:val="003F399F"/>
    <w:rsid w:val="003F4682"/>
    <w:rsid w:val="003F527E"/>
    <w:rsid w:val="003F6751"/>
    <w:rsid w:val="003F7C73"/>
    <w:rsid w:val="0040045B"/>
    <w:rsid w:val="00401620"/>
    <w:rsid w:val="00402149"/>
    <w:rsid w:val="004025DC"/>
    <w:rsid w:val="00402B82"/>
    <w:rsid w:val="00403DDA"/>
    <w:rsid w:val="00405F27"/>
    <w:rsid w:val="00406FCD"/>
    <w:rsid w:val="004074F7"/>
    <w:rsid w:val="00407E40"/>
    <w:rsid w:val="00411194"/>
    <w:rsid w:val="00412E4E"/>
    <w:rsid w:val="00413E0E"/>
    <w:rsid w:val="00413F8A"/>
    <w:rsid w:val="00414122"/>
    <w:rsid w:val="004150EF"/>
    <w:rsid w:val="0041561D"/>
    <w:rsid w:val="00415659"/>
    <w:rsid w:val="00417A7C"/>
    <w:rsid w:val="004203B0"/>
    <w:rsid w:val="00421A9F"/>
    <w:rsid w:val="00422223"/>
    <w:rsid w:val="00422AA9"/>
    <w:rsid w:val="00423EBF"/>
    <w:rsid w:val="004245E1"/>
    <w:rsid w:val="00424ACF"/>
    <w:rsid w:val="00424D24"/>
    <w:rsid w:val="00430DED"/>
    <w:rsid w:val="00432306"/>
    <w:rsid w:val="00432C8A"/>
    <w:rsid w:val="004336A1"/>
    <w:rsid w:val="004351D6"/>
    <w:rsid w:val="004351F9"/>
    <w:rsid w:val="0043691D"/>
    <w:rsid w:val="0043751E"/>
    <w:rsid w:val="00443639"/>
    <w:rsid w:val="00445445"/>
    <w:rsid w:val="004469C9"/>
    <w:rsid w:val="00446B6D"/>
    <w:rsid w:val="00450765"/>
    <w:rsid w:val="00450ABD"/>
    <w:rsid w:val="004548D2"/>
    <w:rsid w:val="00454C04"/>
    <w:rsid w:val="00455759"/>
    <w:rsid w:val="00460D22"/>
    <w:rsid w:val="00461744"/>
    <w:rsid w:val="00461EA1"/>
    <w:rsid w:val="004624A3"/>
    <w:rsid w:val="00462FA8"/>
    <w:rsid w:val="004643F8"/>
    <w:rsid w:val="004668E5"/>
    <w:rsid w:val="00467B54"/>
    <w:rsid w:val="00471266"/>
    <w:rsid w:val="00471A30"/>
    <w:rsid w:val="004738C1"/>
    <w:rsid w:val="004738C5"/>
    <w:rsid w:val="00473B34"/>
    <w:rsid w:val="00474AA8"/>
    <w:rsid w:val="004765E0"/>
    <w:rsid w:val="0047673E"/>
    <w:rsid w:val="00476897"/>
    <w:rsid w:val="004768AD"/>
    <w:rsid w:val="00477CA0"/>
    <w:rsid w:val="00483E14"/>
    <w:rsid w:val="00484F8F"/>
    <w:rsid w:val="004858B4"/>
    <w:rsid w:val="00487045"/>
    <w:rsid w:val="00487170"/>
    <w:rsid w:val="00487593"/>
    <w:rsid w:val="004916D9"/>
    <w:rsid w:val="0049218C"/>
    <w:rsid w:val="00494EDB"/>
    <w:rsid w:val="0049577E"/>
    <w:rsid w:val="004959AB"/>
    <w:rsid w:val="00497461"/>
    <w:rsid w:val="004975E4"/>
    <w:rsid w:val="00497B64"/>
    <w:rsid w:val="004A1206"/>
    <w:rsid w:val="004A130A"/>
    <w:rsid w:val="004A16F3"/>
    <w:rsid w:val="004A16F8"/>
    <w:rsid w:val="004A6B8A"/>
    <w:rsid w:val="004A76F9"/>
    <w:rsid w:val="004B1DEC"/>
    <w:rsid w:val="004B3116"/>
    <w:rsid w:val="004B52A3"/>
    <w:rsid w:val="004B6651"/>
    <w:rsid w:val="004B702A"/>
    <w:rsid w:val="004B7112"/>
    <w:rsid w:val="004C04EF"/>
    <w:rsid w:val="004C4AE7"/>
    <w:rsid w:val="004C598F"/>
    <w:rsid w:val="004C68BC"/>
    <w:rsid w:val="004C7381"/>
    <w:rsid w:val="004C7DFC"/>
    <w:rsid w:val="004D14F0"/>
    <w:rsid w:val="004D151F"/>
    <w:rsid w:val="004D2B46"/>
    <w:rsid w:val="004D3012"/>
    <w:rsid w:val="004D3A0C"/>
    <w:rsid w:val="004D3B14"/>
    <w:rsid w:val="004D3EFB"/>
    <w:rsid w:val="004D603F"/>
    <w:rsid w:val="004E17C9"/>
    <w:rsid w:val="004E1D24"/>
    <w:rsid w:val="004E4C5F"/>
    <w:rsid w:val="004E52E8"/>
    <w:rsid w:val="004F0614"/>
    <w:rsid w:val="004F0EB3"/>
    <w:rsid w:val="004F1749"/>
    <w:rsid w:val="004F187A"/>
    <w:rsid w:val="004F2127"/>
    <w:rsid w:val="004F33D3"/>
    <w:rsid w:val="004F4D87"/>
    <w:rsid w:val="004F5137"/>
    <w:rsid w:val="004F660A"/>
    <w:rsid w:val="004F7083"/>
    <w:rsid w:val="004F745B"/>
    <w:rsid w:val="004F7E29"/>
    <w:rsid w:val="00501D11"/>
    <w:rsid w:val="00503119"/>
    <w:rsid w:val="005042EF"/>
    <w:rsid w:val="005045A9"/>
    <w:rsid w:val="0050469C"/>
    <w:rsid w:val="005053DF"/>
    <w:rsid w:val="005055F9"/>
    <w:rsid w:val="0050645D"/>
    <w:rsid w:val="00506C34"/>
    <w:rsid w:val="005072B4"/>
    <w:rsid w:val="005076E1"/>
    <w:rsid w:val="00510D15"/>
    <w:rsid w:val="00512C0E"/>
    <w:rsid w:val="0051301D"/>
    <w:rsid w:val="005143A3"/>
    <w:rsid w:val="00515762"/>
    <w:rsid w:val="00516BA1"/>
    <w:rsid w:val="00520D3B"/>
    <w:rsid w:val="00520F2E"/>
    <w:rsid w:val="0052548C"/>
    <w:rsid w:val="00530860"/>
    <w:rsid w:val="00530CC2"/>
    <w:rsid w:val="00532FA6"/>
    <w:rsid w:val="00533ACC"/>
    <w:rsid w:val="00534704"/>
    <w:rsid w:val="00535A71"/>
    <w:rsid w:val="005363AD"/>
    <w:rsid w:val="0053778B"/>
    <w:rsid w:val="00540D2F"/>
    <w:rsid w:val="005424EE"/>
    <w:rsid w:val="0054340B"/>
    <w:rsid w:val="00544275"/>
    <w:rsid w:val="00546D6B"/>
    <w:rsid w:val="005474BC"/>
    <w:rsid w:val="005503DB"/>
    <w:rsid w:val="0055289A"/>
    <w:rsid w:val="005533B3"/>
    <w:rsid w:val="00554AD5"/>
    <w:rsid w:val="00555F84"/>
    <w:rsid w:val="00557A9A"/>
    <w:rsid w:val="005617A1"/>
    <w:rsid w:val="00562CF3"/>
    <w:rsid w:val="00564435"/>
    <w:rsid w:val="00565270"/>
    <w:rsid w:val="0056655A"/>
    <w:rsid w:val="00566C55"/>
    <w:rsid w:val="00567C16"/>
    <w:rsid w:val="00567CA4"/>
    <w:rsid w:val="00573B61"/>
    <w:rsid w:val="00574120"/>
    <w:rsid w:val="00575CF6"/>
    <w:rsid w:val="00576189"/>
    <w:rsid w:val="005762EF"/>
    <w:rsid w:val="00576615"/>
    <w:rsid w:val="00580B1E"/>
    <w:rsid w:val="00581BAD"/>
    <w:rsid w:val="00583019"/>
    <w:rsid w:val="005841B8"/>
    <w:rsid w:val="005862F1"/>
    <w:rsid w:val="005868F6"/>
    <w:rsid w:val="00586D7D"/>
    <w:rsid w:val="005878A2"/>
    <w:rsid w:val="00587B6E"/>
    <w:rsid w:val="005908B8"/>
    <w:rsid w:val="00591271"/>
    <w:rsid w:val="005932CD"/>
    <w:rsid w:val="00593BC8"/>
    <w:rsid w:val="00594CB3"/>
    <w:rsid w:val="00595605"/>
    <w:rsid w:val="00595D24"/>
    <w:rsid w:val="00595DD5"/>
    <w:rsid w:val="005969E7"/>
    <w:rsid w:val="00597804"/>
    <w:rsid w:val="005A0740"/>
    <w:rsid w:val="005A15E3"/>
    <w:rsid w:val="005A2CD3"/>
    <w:rsid w:val="005A45D1"/>
    <w:rsid w:val="005A66A1"/>
    <w:rsid w:val="005A682F"/>
    <w:rsid w:val="005A6FFF"/>
    <w:rsid w:val="005B16BC"/>
    <w:rsid w:val="005B2292"/>
    <w:rsid w:val="005B2A43"/>
    <w:rsid w:val="005B3D2D"/>
    <w:rsid w:val="005B5B86"/>
    <w:rsid w:val="005B5C9D"/>
    <w:rsid w:val="005B7827"/>
    <w:rsid w:val="005B782A"/>
    <w:rsid w:val="005C193C"/>
    <w:rsid w:val="005C20DF"/>
    <w:rsid w:val="005C4191"/>
    <w:rsid w:val="005C4451"/>
    <w:rsid w:val="005C48A2"/>
    <w:rsid w:val="005C51C4"/>
    <w:rsid w:val="005C55D6"/>
    <w:rsid w:val="005C5A71"/>
    <w:rsid w:val="005C5F25"/>
    <w:rsid w:val="005C6307"/>
    <w:rsid w:val="005C6FF7"/>
    <w:rsid w:val="005D0AB0"/>
    <w:rsid w:val="005D0D30"/>
    <w:rsid w:val="005D336C"/>
    <w:rsid w:val="005D33CE"/>
    <w:rsid w:val="005D3B6E"/>
    <w:rsid w:val="005D455E"/>
    <w:rsid w:val="005D63EB"/>
    <w:rsid w:val="005D680A"/>
    <w:rsid w:val="005D7C35"/>
    <w:rsid w:val="005E1A8A"/>
    <w:rsid w:val="005E252A"/>
    <w:rsid w:val="005E26A0"/>
    <w:rsid w:val="005E2B1B"/>
    <w:rsid w:val="005E30DF"/>
    <w:rsid w:val="005E35B8"/>
    <w:rsid w:val="005E389E"/>
    <w:rsid w:val="005E71FC"/>
    <w:rsid w:val="005E738B"/>
    <w:rsid w:val="005F0655"/>
    <w:rsid w:val="005F06B1"/>
    <w:rsid w:val="005F0B51"/>
    <w:rsid w:val="005F1DE7"/>
    <w:rsid w:val="005F2BF9"/>
    <w:rsid w:val="005F4210"/>
    <w:rsid w:val="005F765B"/>
    <w:rsid w:val="005F791B"/>
    <w:rsid w:val="00602224"/>
    <w:rsid w:val="006024E8"/>
    <w:rsid w:val="006036A4"/>
    <w:rsid w:val="00603AAD"/>
    <w:rsid w:val="00603B97"/>
    <w:rsid w:val="00603BBD"/>
    <w:rsid w:val="00607FC4"/>
    <w:rsid w:val="006111AF"/>
    <w:rsid w:val="006130BC"/>
    <w:rsid w:val="00613AC2"/>
    <w:rsid w:val="00613B99"/>
    <w:rsid w:val="00613C7F"/>
    <w:rsid w:val="00614ED4"/>
    <w:rsid w:val="00614F8E"/>
    <w:rsid w:val="006155CF"/>
    <w:rsid w:val="006161D9"/>
    <w:rsid w:val="0061631D"/>
    <w:rsid w:val="00616D81"/>
    <w:rsid w:val="00616EB2"/>
    <w:rsid w:val="00617DEF"/>
    <w:rsid w:val="00620C48"/>
    <w:rsid w:val="00621183"/>
    <w:rsid w:val="00621578"/>
    <w:rsid w:val="006234ED"/>
    <w:rsid w:val="006255F0"/>
    <w:rsid w:val="0062622E"/>
    <w:rsid w:val="00626786"/>
    <w:rsid w:val="00630A9A"/>
    <w:rsid w:val="006315A7"/>
    <w:rsid w:val="0063285F"/>
    <w:rsid w:val="00632EA6"/>
    <w:rsid w:val="006330BA"/>
    <w:rsid w:val="0063347C"/>
    <w:rsid w:val="00635198"/>
    <w:rsid w:val="00635BFC"/>
    <w:rsid w:val="00636015"/>
    <w:rsid w:val="00636ACC"/>
    <w:rsid w:val="0063702F"/>
    <w:rsid w:val="00637AFF"/>
    <w:rsid w:val="006441D6"/>
    <w:rsid w:val="00644FA2"/>
    <w:rsid w:val="00646109"/>
    <w:rsid w:val="00647B7A"/>
    <w:rsid w:val="0065538F"/>
    <w:rsid w:val="00656434"/>
    <w:rsid w:val="00656D3C"/>
    <w:rsid w:val="00656ED2"/>
    <w:rsid w:val="00657248"/>
    <w:rsid w:val="00657CBC"/>
    <w:rsid w:val="00660D24"/>
    <w:rsid w:val="00661C70"/>
    <w:rsid w:val="0066253D"/>
    <w:rsid w:val="006642B8"/>
    <w:rsid w:val="00664824"/>
    <w:rsid w:val="00664D5D"/>
    <w:rsid w:val="006663DC"/>
    <w:rsid w:val="0066726D"/>
    <w:rsid w:val="00667A1F"/>
    <w:rsid w:val="00667C44"/>
    <w:rsid w:val="00671674"/>
    <w:rsid w:val="00673316"/>
    <w:rsid w:val="006753C3"/>
    <w:rsid w:val="00675921"/>
    <w:rsid w:val="00675E5B"/>
    <w:rsid w:val="006768CE"/>
    <w:rsid w:val="0067740D"/>
    <w:rsid w:val="006853F0"/>
    <w:rsid w:val="00685607"/>
    <w:rsid w:val="00690639"/>
    <w:rsid w:val="00690815"/>
    <w:rsid w:val="006908D4"/>
    <w:rsid w:val="0069094D"/>
    <w:rsid w:val="00690D25"/>
    <w:rsid w:val="0069295C"/>
    <w:rsid w:val="00692BC5"/>
    <w:rsid w:val="00692C67"/>
    <w:rsid w:val="00692C90"/>
    <w:rsid w:val="00693201"/>
    <w:rsid w:val="0069527C"/>
    <w:rsid w:val="00696035"/>
    <w:rsid w:val="0069631D"/>
    <w:rsid w:val="006965D9"/>
    <w:rsid w:val="006A12FF"/>
    <w:rsid w:val="006A18EA"/>
    <w:rsid w:val="006A3066"/>
    <w:rsid w:val="006A5143"/>
    <w:rsid w:val="006A767C"/>
    <w:rsid w:val="006A7AE0"/>
    <w:rsid w:val="006B10C3"/>
    <w:rsid w:val="006B2780"/>
    <w:rsid w:val="006B2CC3"/>
    <w:rsid w:val="006B2E32"/>
    <w:rsid w:val="006C4199"/>
    <w:rsid w:val="006C449F"/>
    <w:rsid w:val="006C4DF2"/>
    <w:rsid w:val="006C50AC"/>
    <w:rsid w:val="006C6DDE"/>
    <w:rsid w:val="006D2D05"/>
    <w:rsid w:val="006D350C"/>
    <w:rsid w:val="006D4EF9"/>
    <w:rsid w:val="006D5186"/>
    <w:rsid w:val="006D58C8"/>
    <w:rsid w:val="006D5BC8"/>
    <w:rsid w:val="006D6014"/>
    <w:rsid w:val="006E03FB"/>
    <w:rsid w:val="006E1398"/>
    <w:rsid w:val="006E2F8D"/>
    <w:rsid w:val="006E365C"/>
    <w:rsid w:val="006E3A5E"/>
    <w:rsid w:val="006E5E51"/>
    <w:rsid w:val="006E688F"/>
    <w:rsid w:val="006F3B29"/>
    <w:rsid w:val="006F400C"/>
    <w:rsid w:val="006F5E03"/>
    <w:rsid w:val="006F60E1"/>
    <w:rsid w:val="006F719C"/>
    <w:rsid w:val="00700FAD"/>
    <w:rsid w:val="00701217"/>
    <w:rsid w:val="00702B81"/>
    <w:rsid w:val="00702C65"/>
    <w:rsid w:val="00702C94"/>
    <w:rsid w:val="00702E8B"/>
    <w:rsid w:val="00702F20"/>
    <w:rsid w:val="00703C6B"/>
    <w:rsid w:val="00705200"/>
    <w:rsid w:val="00707F08"/>
    <w:rsid w:val="00710840"/>
    <w:rsid w:val="00710B0B"/>
    <w:rsid w:val="00711A30"/>
    <w:rsid w:val="00713D67"/>
    <w:rsid w:val="007141F7"/>
    <w:rsid w:val="007172A9"/>
    <w:rsid w:val="0072028F"/>
    <w:rsid w:val="007212CF"/>
    <w:rsid w:val="0072180E"/>
    <w:rsid w:val="00723701"/>
    <w:rsid w:val="00723A43"/>
    <w:rsid w:val="00723C9D"/>
    <w:rsid w:val="00723D88"/>
    <w:rsid w:val="007253CF"/>
    <w:rsid w:val="00725938"/>
    <w:rsid w:val="00726689"/>
    <w:rsid w:val="00726A55"/>
    <w:rsid w:val="00726C7E"/>
    <w:rsid w:val="00730894"/>
    <w:rsid w:val="00730A7D"/>
    <w:rsid w:val="00730CC6"/>
    <w:rsid w:val="00730F45"/>
    <w:rsid w:val="007343BF"/>
    <w:rsid w:val="007363A6"/>
    <w:rsid w:val="00737741"/>
    <w:rsid w:val="00737DD7"/>
    <w:rsid w:val="00742B04"/>
    <w:rsid w:val="00742B28"/>
    <w:rsid w:val="00743193"/>
    <w:rsid w:val="00744441"/>
    <w:rsid w:val="007446D1"/>
    <w:rsid w:val="007454A4"/>
    <w:rsid w:val="0074558F"/>
    <w:rsid w:val="007458BF"/>
    <w:rsid w:val="00745A45"/>
    <w:rsid w:val="007513EA"/>
    <w:rsid w:val="00751957"/>
    <w:rsid w:val="0075197E"/>
    <w:rsid w:val="00752730"/>
    <w:rsid w:val="00753784"/>
    <w:rsid w:val="00753C4B"/>
    <w:rsid w:val="00756027"/>
    <w:rsid w:val="00757505"/>
    <w:rsid w:val="00757C87"/>
    <w:rsid w:val="00760749"/>
    <w:rsid w:val="00761AE9"/>
    <w:rsid w:val="007628F3"/>
    <w:rsid w:val="007636B6"/>
    <w:rsid w:val="00763AB7"/>
    <w:rsid w:val="00764025"/>
    <w:rsid w:val="00764F12"/>
    <w:rsid w:val="00765938"/>
    <w:rsid w:val="00766BFE"/>
    <w:rsid w:val="00772EA9"/>
    <w:rsid w:val="0077509F"/>
    <w:rsid w:val="007757F5"/>
    <w:rsid w:val="007758D2"/>
    <w:rsid w:val="00775C02"/>
    <w:rsid w:val="00777B2B"/>
    <w:rsid w:val="007800CA"/>
    <w:rsid w:val="00780DA2"/>
    <w:rsid w:val="00782906"/>
    <w:rsid w:val="007839F2"/>
    <w:rsid w:val="00783C61"/>
    <w:rsid w:val="00785663"/>
    <w:rsid w:val="00786482"/>
    <w:rsid w:val="00786FB4"/>
    <w:rsid w:val="00787284"/>
    <w:rsid w:val="0078799D"/>
    <w:rsid w:val="007912AE"/>
    <w:rsid w:val="00794C29"/>
    <w:rsid w:val="007A00E9"/>
    <w:rsid w:val="007A1D6A"/>
    <w:rsid w:val="007A260E"/>
    <w:rsid w:val="007A2C4C"/>
    <w:rsid w:val="007A307E"/>
    <w:rsid w:val="007A3C4C"/>
    <w:rsid w:val="007A4E0A"/>
    <w:rsid w:val="007A6B04"/>
    <w:rsid w:val="007A72E8"/>
    <w:rsid w:val="007B038E"/>
    <w:rsid w:val="007B0C98"/>
    <w:rsid w:val="007B2559"/>
    <w:rsid w:val="007B4369"/>
    <w:rsid w:val="007B4A23"/>
    <w:rsid w:val="007B672C"/>
    <w:rsid w:val="007B7533"/>
    <w:rsid w:val="007B7B00"/>
    <w:rsid w:val="007C0200"/>
    <w:rsid w:val="007C0541"/>
    <w:rsid w:val="007C1B0F"/>
    <w:rsid w:val="007C402C"/>
    <w:rsid w:val="007C4189"/>
    <w:rsid w:val="007C73F8"/>
    <w:rsid w:val="007D11BD"/>
    <w:rsid w:val="007D1F26"/>
    <w:rsid w:val="007D2732"/>
    <w:rsid w:val="007D2FDA"/>
    <w:rsid w:val="007D3D1B"/>
    <w:rsid w:val="007D5844"/>
    <w:rsid w:val="007D58AE"/>
    <w:rsid w:val="007D640D"/>
    <w:rsid w:val="007D6C4A"/>
    <w:rsid w:val="007D7165"/>
    <w:rsid w:val="007D7406"/>
    <w:rsid w:val="007E2D39"/>
    <w:rsid w:val="007E2EAC"/>
    <w:rsid w:val="007E2FD2"/>
    <w:rsid w:val="007E3515"/>
    <w:rsid w:val="007E4378"/>
    <w:rsid w:val="007E479B"/>
    <w:rsid w:val="007E480A"/>
    <w:rsid w:val="007E495A"/>
    <w:rsid w:val="007E7508"/>
    <w:rsid w:val="007F01E3"/>
    <w:rsid w:val="007F16A3"/>
    <w:rsid w:val="007F2CA3"/>
    <w:rsid w:val="007F4EE6"/>
    <w:rsid w:val="007F6556"/>
    <w:rsid w:val="007F6AAD"/>
    <w:rsid w:val="007F7682"/>
    <w:rsid w:val="00800890"/>
    <w:rsid w:val="00803E2A"/>
    <w:rsid w:val="00804B6D"/>
    <w:rsid w:val="00805642"/>
    <w:rsid w:val="00805846"/>
    <w:rsid w:val="00807613"/>
    <w:rsid w:val="008104C9"/>
    <w:rsid w:val="00810641"/>
    <w:rsid w:val="0081104F"/>
    <w:rsid w:val="0081108F"/>
    <w:rsid w:val="00812F5D"/>
    <w:rsid w:val="00813579"/>
    <w:rsid w:val="00814DCC"/>
    <w:rsid w:val="0082274E"/>
    <w:rsid w:val="00822F3D"/>
    <w:rsid w:val="0082325B"/>
    <w:rsid w:val="00824841"/>
    <w:rsid w:val="00826833"/>
    <w:rsid w:val="008273F3"/>
    <w:rsid w:val="00830609"/>
    <w:rsid w:val="00831D83"/>
    <w:rsid w:val="00831F4A"/>
    <w:rsid w:val="0083371D"/>
    <w:rsid w:val="00833B4B"/>
    <w:rsid w:val="00835808"/>
    <w:rsid w:val="008369A0"/>
    <w:rsid w:val="008402D6"/>
    <w:rsid w:val="0084088C"/>
    <w:rsid w:val="00840D50"/>
    <w:rsid w:val="00840DCC"/>
    <w:rsid w:val="008412EA"/>
    <w:rsid w:val="0084259A"/>
    <w:rsid w:val="00842A9F"/>
    <w:rsid w:val="00844386"/>
    <w:rsid w:val="008450CE"/>
    <w:rsid w:val="00846172"/>
    <w:rsid w:val="008463DB"/>
    <w:rsid w:val="008476AC"/>
    <w:rsid w:val="00847DA1"/>
    <w:rsid w:val="008531D5"/>
    <w:rsid w:val="008538F2"/>
    <w:rsid w:val="00855135"/>
    <w:rsid w:val="00855A62"/>
    <w:rsid w:val="008563F8"/>
    <w:rsid w:val="00856F2E"/>
    <w:rsid w:val="00857521"/>
    <w:rsid w:val="008616D9"/>
    <w:rsid w:val="00862FC7"/>
    <w:rsid w:val="008643BB"/>
    <w:rsid w:val="00864B53"/>
    <w:rsid w:val="008705B9"/>
    <w:rsid w:val="00870EDB"/>
    <w:rsid w:val="008719EA"/>
    <w:rsid w:val="00872B39"/>
    <w:rsid w:val="00872CE5"/>
    <w:rsid w:val="008731D8"/>
    <w:rsid w:val="00874016"/>
    <w:rsid w:val="00874900"/>
    <w:rsid w:val="00874B1C"/>
    <w:rsid w:val="00875617"/>
    <w:rsid w:val="00875667"/>
    <w:rsid w:val="00880862"/>
    <w:rsid w:val="00880FFA"/>
    <w:rsid w:val="008818C8"/>
    <w:rsid w:val="00882414"/>
    <w:rsid w:val="00882839"/>
    <w:rsid w:val="00882DE2"/>
    <w:rsid w:val="0088323F"/>
    <w:rsid w:val="008836A8"/>
    <w:rsid w:val="008843A6"/>
    <w:rsid w:val="00886BF7"/>
    <w:rsid w:val="00890430"/>
    <w:rsid w:val="0089209D"/>
    <w:rsid w:val="00892522"/>
    <w:rsid w:val="00892742"/>
    <w:rsid w:val="00893590"/>
    <w:rsid w:val="00895922"/>
    <w:rsid w:val="00896205"/>
    <w:rsid w:val="008974D1"/>
    <w:rsid w:val="008A07A2"/>
    <w:rsid w:val="008A09D7"/>
    <w:rsid w:val="008A1271"/>
    <w:rsid w:val="008A135F"/>
    <w:rsid w:val="008A3FCA"/>
    <w:rsid w:val="008A4FC4"/>
    <w:rsid w:val="008A6515"/>
    <w:rsid w:val="008B1A55"/>
    <w:rsid w:val="008B2BF5"/>
    <w:rsid w:val="008B3473"/>
    <w:rsid w:val="008C0198"/>
    <w:rsid w:val="008C0A36"/>
    <w:rsid w:val="008C2C68"/>
    <w:rsid w:val="008C2DA7"/>
    <w:rsid w:val="008C3620"/>
    <w:rsid w:val="008C3FA0"/>
    <w:rsid w:val="008C5045"/>
    <w:rsid w:val="008C5DA9"/>
    <w:rsid w:val="008C7645"/>
    <w:rsid w:val="008D0547"/>
    <w:rsid w:val="008D2D75"/>
    <w:rsid w:val="008D33CA"/>
    <w:rsid w:val="008D5FF6"/>
    <w:rsid w:val="008D7209"/>
    <w:rsid w:val="008D79B8"/>
    <w:rsid w:val="008E06D8"/>
    <w:rsid w:val="008E0E53"/>
    <w:rsid w:val="008E140C"/>
    <w:rsid w:val="008E1DD9"/>
    <w:rsid w:val="008E2DC9"/>
    <w:rsid w:val="008E32EA"/>
    <w:rsid w:val="008E3F16"/>
    <w:rsid w:val="008E44E0"/>
    <w:rsid w:val="008E53F2"/>
    <w:rsid w:val="008E5F02"/>
    <w:rsid w:val="008E6B78"/>
    <w:rsid w:val="008F0157"/>
    <w:rsid w:val="008F070C"/>
    <w:rsid w:val="008F18EE"/>
    <w:rsid w:val="008F2C3A"/>
    <w:rsid w:val="008F2F87"/>
    <w:rsid w:val="008F4168"/>
    <w:rsid w:val="008F46C3"/>
    <w:rsid w:val="008F6BE4"/>
    <w:rsid w:val="008F7797"/>
    <w:rsid w:val="008F781E"/>
    <w:rsid w:val="00900801"/>
    <w:rsid w:val="009008FD"/>
    <w:rsid w:val="009013B6"/>
    <w:rsid w:val="009020BC"/>
    <w:rsid w:val="00903CBB"/>
    <w:rsid w:val="00905D52"/>
    <w:rsid w:val="0090637D"/>
    <w:rsid w:val="00911235"/>
    <w:rsid w:val="009120E3"/>
    <w:rsid w:val="00912943"/>
    <w:rsid w:val="00914FA6"/>
    <w:rsid w:val="00915296"/>
    <w:rsid w:val="00917284"/>
    <w:rsid w:val="009175D2"/>
    <w:rsid w:val="00920A6C"/>
    <w:rsid w:val="0092191E"/>
    <w:rsid w:val="00923A4C"/>
    <w:rsid w:val="00926099"/>
    <w:rsid w:val="00933A3B"/>
    <w:rsid w:val="009361EA"/>
    <w:rsid w:val="00943E92"/>
    <w:rsid w:val="009443A1"/>
    <w:rsid w:val="0094440F"/>
    <w:rsid w:val="0094596B"/>
    <w:rsid w:val="00946219"/>
    <w:rsid w:val="00951CE6"/>
    <w:rsid w:val="009527D9"/>
    <w:rsid w:val="00952B7E"/>
    <w:rsid w:val="009538B0"/>
    <w:rsid w:val="009539F8"/>
    <w:rsid w:val="00954729"/>
    <w:rsid w:val="00954E24"/>
    <w:rsid w:val="00956648"/>
    <w:rsid w:val="00957D0F"/>
    <w:rsid w:val="00960240"/>
    <w:rsid w:val="0096121E"/>
    <w:rsid w:val="009619DE"/>
    <w:rsid w:val="0096277C"/>
    <w:rsid w:val="009643CE"/>
    <w:rsid w:val="00964961"/>
    <w:rsid w:val="0096605D"/>
    <w:rsid w:val="00966A4C"/>
    <w:rsid w:val="009755F3"/>
    <w:rsid w:val="0097764B"/>
    <w:rsid w:val="00977F3A"/>
    <w:rsid w:val="009808A3"/>
    <w:rsid w:val="00982326"/>
    <w:rsid w:val="00983855"/>
    <w:rsid w:val="00984734"/>
    <w:rsid w:val="00987BEC"/>
    <w:rsid w:val="00991693"/>
    <w:rsid w:val="009916C9"/>
    <w:rsid w:val="00992C24"/>
    <w:rsid w:val="00992F31"/>
    <w:rsid w:val="00993AB5"/>
    <w:rsid w:val="00993E6A"/>
    <w:rsid w:val="00995F74"/>
    <w:rsid w:val="009971AC"/>
    <w:rsid w:val="009A0E10"/>
    <w:rsid w:val="009A0F8F"/>
    <w:rsid w:val="009A1396"/>
    <w:rsid w:val="009A19DD"/>
    <w:rsid w:val="009A1CDD"/>
    <w:rsid w:val="009A22F0"/>
    <w:rsid w:val="009A254C"/>
    <w:rsid w:val="009A3C96"/>
    <w:rsid w:val="009A5D5C"/>
    <w:rsid w:val="009A6879"/>
    <w:rsid w:val="009A7450"/>
    <w:rsid w:val="009A7EAD"/>
    <w:rsid w:val="009B14EB"/>
    <w:rsid w:val="009B3018"/>
    <w:rsid w:val="009B31DA"/>
    <w:rsid w:val="009B41A1"/>
    <w:rsid w:val="009B7C0E"/>
    <w:rsid w:val="009C0624"/>
    <w:rsid w:val="009C1669"/>
    <w:rsid w:val="009C17F9"/>
    <w:rsid w:val="009C1834"/>
    <w:rsid w:val="009C266D"/>
    <w:rsid w:val="009C41D9"/>
    <w:rsid w:val="009C512B"/>
    <w:rsid w:val="009C6998"/>
    <w:rsid w:val="009D17DC"/>
    <w:rsid w:val="009D18DF"/>
    <w:rsid w:val="009D2A55"/>
    <w:rsid w:val="009D38AD"/>
    <w:rsid w:val="009D6014"/>
    <w:rsid w:val="009D61CD"/>
    <w:rsid w:val="009D6B34"/>
    <w:rsid w:val="009D6BBF"/>
    <w:rsid w:val="009D6C02"/>
    <w:rsid w:val="009D74A0"/>
    <w:rsid w:val="009E3198"/>
    <w:rsid w:val="009E36A1"/>
    <w:rsid w:val="009E48F7"/>
    <w:rsid w:val="009E4A3C"/>
    <w:rsid w:val="009E4E70"/>
    <w:rsid w:val="009E4F16"/>
    <w:rsid w:val="009E596C"/>
    <w:rsid w:val="009E6E5A"/>
    <w:rsid w:val="009F0697"/>
    <w:rsid w:val="009F14B2"/>
    <w:rsid w:val="009F1E1C"/>
    <w:rsid w:val="009F26E2"/>
    <w:rsid w:val="009F2D6F"/>
    <w:rsid w:val="009F33BD"/>
    <w:rsid w:val="009F3423"/>
    <w:rsid w:val="009F39E8"/>
    <w:rsid w:val="009F3CBF"/>
    <w:rsid w:val="009F42DC"/>
    <w:rsid w:val="009F4975"/>
    <w:rsid w:val="009F4B96"/>
    <w:rsid w:val="009F4F18"/>
    <w:rsid w:val="009F7CF6"/>
    <w:rsid w:val="00A00AB2"/>
    <w:rsid w:val="00A0136B"/>
    <w:rsid w:val="00A02DC6"/>
    <w:rsid w:val="00A06741"/>
    <w:rsid w:val="00A06EE5"/>
    <w:rsid w:val="00A06EF0"/>
    <w:rsid w:val="00A10AF7"/>
    <w:rsid w:val="00A11475"/>
    <w:rsid w:val="00A12783"/>
    <w:rsid w:val="00A13E3E"/>
    <w:rsid w:val="00A14DB1"/>
    <w:rsid w:val="00A161E0"/>
    <w:rsid w:val="00A16D63"/>
    <w:rsid w:val="00A17A1D"/>
    <w:rsid w:val="00A203D4"/>
    <w:rsid w:val="00A20491"/>
    <w:rsid w:val="00A21FBC"/>
    <w:rsid w:val="00A224B2"/>
    <w:rsid w:val="00A23884"/>
    <w:rsid w:val="00A23E5A"/>
    <w:rsid w:val="00A250AD"/>
    <w:rsid w:val="00A27904"/>
    <w:rsid w:val="00A27CFE"/>
    <w:rsid w:val="00A30122"/>
    <w:rsid w:val="00A313A8"/>
    <w:rsid w:val="00A3285E"/>
    <w:rsid w:val="00A3311B"/>
    <w:rsid w:val="00A35692"/>
    <w:rsid w:val="00A40D30"/>
    <w:rsid w:val="00A45439"/>
    <w:rsid w:val="00A501E8"/>
    <w:rsid w:val="00A51250"/>
    <w:rsid w:val="00A514DA"/>
    <w:rsid w:val="00A56F94"/>
    <w:rsid w:val="00A60810"/>
    <w:rsid w:val="00A60997"/>
    <w:rsid w:val="00A61C1A"/>
    <w:rsid w:val="00A63138"/>
    <w:rsid w:val="00A74863"/>
    <w:rsid w:val="00A74984"/>
    <w:rsid w:val="00A7578E"/>
    <w:rsid w:val="00A75C30"/>
    <w:rsid w:val="00A76310"/>
    <w:rsid w:val="00A7636C"/>
    <w:rsid w:val="00A77711"/>
    <w:rsid w:val="00A778E9"/>
    <w:rsid w:val="00A805C4"/>
    <w:rsid w:val="00A80CFD"/>
    <w:rsid w:val="00A82226"/>
    <w:rsid w:val="00A82970"/>
    <w:rsid w:val="00A84411"/>
    <w:rsid w:val="00A8441C"/>
    <w:rsid w:val="00A850CB"/>
    <w:rsid w:val="00A861A2"/>
    <w:rsid w:val="00A90750"/>
    <w:rsid w:val="00A918C8"/>
    <w:rsid w:val="00A925EB"/>
    <w:rsid w:val="00A9390A"/>
    <w:rsid w:val="00A95416"/>
    <w:rsid w:val="00A954E8"/>
    <w:rsid w:val="00A96BBC"/>
    <w:rsid w:val="00A97443"/>
    <w:rsid w:val="00AA0A6F"/>
    <w:rsid w:val="00AA19E0"/>
    <w:rsid w:val="00AA1FC4"/>
    <w:rsid w:val="00AA2A94"/>
    <w:rsid w:val="00AA3C25"/>
    <w:rsid w:val="00AA3C73"/>
    <w:rsid w:val="00AA4EF5"/>
    <w:rsid w:val="00AA6332"/>
    <w:rsid w:val="00AB01F8"/>
    <w:rsid w:val="00AB198B"/>
    <w:rsid w:val="00AB406E"/>
    <w:rsid w:val="00AB4688"/>
    <w:rsid w:val="00AB4F5D"/>
    <w:rsid w:val="00AB5016"/>
    <w:rsid w:val="00AB53AD"/>
    <w:rsid w:val="00AB7256"/>
    <w:rsid w:val="00AC1CFE"/>
    <w:rsid w:val="00AC1E73"/>
    <w:rsid w:val="00AC256C"/>
    <w:rsid w:val="00AC2AE6"/>
    <w:rsid w:val="00AC3171"/>
    <w:rsid w:val="00AC3406"/>
    <w:rsid w:val="00AC4C23"/>
    <w:rsid w:val="00AC4E74"/>
    <w:rsid w:val="00AC5512"/>
    <w:rsid w:val="00AC5D9B"/>
    <w:rsid w:val="00AC608B"/>
    <w:rsid w:val="00AC7242"/>
    <w:rsid w:val="00AD01EB"/>
    <w:rsid w:val="00AD0D6D"/>
    <w:rsid w:val="00AD0EB9"/>
    <w:rsid w:val="00AD126D"/>
    <w:rsid w:val="00AD32B9"/>
    <w:rsid w:val="00AD54D3"/>
    <w:rsid w:val="00AE2C62"/>
    <w:rsid w:val="00AE2E97"/>
    <w:rsid w:val="00AE35BE"/>
    <w:rsid w:val="00AE36DD"/>
    <w:rsid w:val="00AE4BE5"/>
    <w:rsid w:val="00AE548F"/>
    <w:rsid w:val="00AE5B64"/>
    <w:rsid w:val="00AE5C07"/>
    <w:rsid w:val="00AE633B"/>
    <w:rsid w:val="00AE6D9B"/>
    <w:rsid w:val="00AE78A0"/>
    <w:rsid w:val="00AE7D8B"/>
    <w:rsid w:val="00AF0E9C"/>
    <w:rsid w:val="00AF125F"/>
    <w:rsid w:val="00AF17C9"/>
    <w:rsid w:val="00AF330C"/>
    <w:rsid w:val="00AF37FF"/>
    <w:rsid w:val="00AF419F"/>
    <w:rsid w:val="00AF450E"/>
    <w:rsid w:val="00AF7826"/>
    <w:rsid w:val="00B002D7"/>
    <w:rsid w:val="00B0119A"/>
    <w:rsid w:val="00B01221"/>
    <w:rsid w:val="00B01303"/>
    <w:rsid w:val="00B02CE0"/>
    <w:rsid w:val="00B039BD"/>
    <w:rsid w:val="00B04A82"/>
    <w:rsid w:val="00B05A94"/>
    <w:rsid w:val="00B07CE1"/>
    <w:rsid w:val="00B10CA1"/>
    <w:rsid w:val="00B1121B"/>
    <w:rsid w:val="00B1339E"/>
    <w:rsid w:val="00B15409"/>
    <w:rsid w:val="00B163D3"/>
    <w:rsid w:val="00B16E79"/>
    <w:rsid w:val="00B17DE0"/>
    <w:rsid w:val="00B20533"/>
    <w:rsid w:val="00B20F23"/>
    <w:rsid w:val="00B211CC"/>
    <w:rsid w:val="00B211D9"/>
    <w:rsid w:val="00B21A70"/>
    <w:rsid w:val="00B22507"/>
    <w:rsid w:val="00B22D6F"/>
    <w:rsid w:val="00B23B44"/>
    <w:rsid w:val="00B241E7"/>
    <w:rsid w:val="00B24794"/>
    <w:rsid w:val="00B25821"/>
    <w:rsid w:val="00B27B91"/>
    <w:rsid w:val="00B301A8"/>
    <w:rsid w:val="00B32E09"/>
    <w:rsid w:val="00B33C17"/>
    <w:rsid w:val="00B40C6F"/>
    <w:rsid w:val="00B40F63"/>
    <w:rsid w:val="00B416E9"/>
    <w:rsid w:val="00B42880"/>
    <w:rsid w:val="00B430B9"/>
    <w:rsid w:val="00B43EC9"/>
    <w:rsid w:val="00B46B68"/>
    <w:rsid w:val="00B47733"/>
    <w:rsid w:val="00B50536"/>
    <w:rsid w:val="00B51CF6"/>
    <w:rsid w:val="00B53FC6"/>
    <w:rsid w:val="00B542AD"/>
    <w:rsid w:val="00B546AE"/>
    <w:rsid w:val="00B54DDB"/>
    <w:rsid w:val="00B56E4E"/>
    <w:rsid w:val="00B60196"/>
    <w:rsid w:val="00B60BDA"/>
    <w:rsid w:val="00B63951"/>
    <w:rsid w:val="00B6713A"/>
    <w:rsid w:val="00B67DEB"/>
    <w:rsid w:val="00B70766"/>
    <w:rsid w:val="00B7312F"/>
    <w:rsid w:val="00B74E29"/>
    <w:rsid w:val="00B75BD9"/>
    <w:rsid w:val="00B75FF4"/>
    <w:rsid w:val="00B80699"/>
    <w:rsid w:val="00B84283"/>
    <w:rsid w:val="00B84740"/>
    <w:rsid w:val="00B84C7A"/>
    <w:rsid w:val="00B85E11"/>
    <w:rsid w:val="00B866C9"/>
    <w:rsid w:val="00B903FA"/>
    <w:rsid w:val="00B90C79"/>
    <w:rsid w:val="00B92CF0"/>
    <w:rsid w:val="00B93712"/>
    <w:rsid w:val="00B955E8"/>
    <w:rsid w:val="00B95FE4"/>
    <w:rsid w:val="00BA1E1D"/>
    <w:rsid w:val="00BA2F37"/>
    <w:rsid w:val="00BA4DCB"/>
    <w:rsid w:val="00BA7958"/>
    <w:rsid w:val="00BB1281"/>
    <w:rsid w:val="00BB16CC"/>
    <w:rsid w:val="00BB1E23"/>
    <w:rsid w:val="00BB2C7F"/>
    <w:rsid w:val="00BB3A88"/>
    <w:rsid w:val="00BB40A8"/>
    <w:rsid w:val="00BB49D7"/>
    <w:rsid w:val="00BB6C43"/>
    <w:rsid w:val="00BB7750"/>
    <w:rsid w:val="00BC0396"/>
    <w:rsid w:val="00BC0F6C"/>
    <w:rsid w:val="00BC2DBE"/>
    <w:rsid w:val="00BC36B2"/>
    <w:rsid w:val="00BD0C0A"/>
    <w:rsid w:val="00BD364A"/>
    <w:rsid w:val="00BD3959"/>
    <w:rsid w:val="00BD50C0"/>
    <w:rsid w:val="00BD6CDB"/>
    <w:rsid w:val="00BE121A"/>
    <w:rsid w:val="00BE14D3"/>
    <w:rsid w:val="00BE1ADA"/>
    <w:rsid w:val="00BE261F"/>
    <w:rsid w:val="00BE303F"/>
    <w:rsid w:val="00BE5DEF"/>
    <w:rsid w:val="00BE728F"/>
    <w:rsid w:val="00BF014A"/>
    <w:rsid w:val="00BF09E1"/>
    <w:rsid w:val="00BF223D"/>
    <w:rsid w:val="00BF3825"/>
    <w:rsid w:val="00BF3F77"/>
    <w:rsid w:val="00BF6652"/>
    <w:rsid w:val="00BF72DE"/>
    <w:rsid w:val="00BF7500"/>
    <w:rsid w:val="00C00A22"/>
    <w:rsid w:val="00C01847"/>
    <w:rsid w:val="00C01874"/>
    <w:rsid w:val="00C04E86"/>
    <w:rsid w:val="00C04F52"/>
    <w:rsid w:val="00C0620A"/>
    <w:rsid w:val="00C06281"/>
    <w:rsid w:val="00C06CBC"/>
    <w:rsid w:val="00C103EB"/>
    <w:rsid w:val="00C1090C"/>
    <w:rsid w:val="00C11156"/>
    <w:rsid w:val="00C13331"/>
    <w:rsid w:val="00C142D4"/>
    <w:rsid w:val="00C14649"/>
    <w:rsid w:val="00C14BE1"/>
    <w:rsid w:val="00C1538B"/>
    <w:rsid w:val="00C176C5"/>
    <w:rsid w:val="00C1792C"/>
    <w:rsid w:val="00C17E75"/>
    <w:rsid w:val="00C20342"/>
    <w:rsid w:val="00C208B8"/>
    <w:rsid w:val="00C21282"/>
    <w:rsid w:val="00C217F4"/>
    <w:rsid w:val="00C21DB1"/>
    <w:rsid w:val="00C22701"/>
    <w:rsid w:val="00C23C2C"/>
    <w:rsid w:val="00C27B85"/>
    <w:rsid w:val="00C305B0"/>
    <w:rsid w:val="00C305E0"/>
    <w:rsid w:val="00C31EF1"/>
    <w:rsid w:val="00C32BA5"/>
    <w:rsid w:val="00C4042A"/>
    <w:rsid w:val="00C407E5"/>
    <w:rsid w:val="00C40A60"/>
    <w:rsid w:val="00C40CFE"/>
    <w:rsid w:val="00C4403A"/>
    <w:rsid w:val="00C45691"/>
    <w:rsid w:val="00C46C86"/>
    <w:rsid w:val="00C51B01"/>
    <w:rsid w:val="00C556FD"/>
    <w:rsid w:val="00C558C9"/>
    <w:rsid w:val="00C55EC1"/>
    <w:rsid w:val="00C56D8C"/>
    <w:rsid w:val="00C57629"/>
    <w:rsid w:val="00C60970"/>
    <w:rsid w:val="00C612CB"/>
    <w:rsid w:val="00C61DE2"/>
    <w:rsid w:val="00C63804"/>
    <w:rsid w:val="00C6439D"/>
    <w:rsid w:val="00C64854"/>
    <w:rsid w:val="00C67751"/>
    <w:rsid w:val="00C712F1"/>
    <w:rsid w:val="00C71A3E"/>
    <w:rsid w:val="00C71DAC"/>
    <w:rsid w:val="00C72D53"/>
    <w:rsid w:val="00C72F81"/>
    <w:rsid w:val="00C7345E"/>
    <w:rsid w:val="00C7683B"/>
    <w:rsid w:val="00C76C76"/>
    <w:rsid w:val="00C8011A"/>
    <w:rsid w:val="00C80A97"/>
    <w:rsid w:val="00C8176E"/>
    <w:rsid w:val="00C81F7E"/>
    <w:rsid w:val="00C82175"/>
    <w:rsid w:val="00C82A51"/>
    <w:rsid w:val="00C830AD"/>
    <w:rsid w:val="00C834D2"/>
    <w:rsid w:val="00C84986"/>
    <w:rsid w:val="00C851B3"/>
    <w:rsid w:val="00C8631D"/>
    <w:rsid w:val="00C86CFA"/>
    <w:rsid w:val="00C873E2"/>
    <w:rsid w:val="00C902BD"/>
    <w:rsid w:val="00C92268"/>
    <w:rsid w:val="00C92BA2"/>
    <w:rsid w:val="00C930E0"/>
    <w:rsid w:val="00C93F14"/>
    <w:rsid w:val="00C9542E"/>
    <w:rsid w:val="00C9646B"/>
    <w:rsid w:val="00C97B58"/>
    <w:rsid w:val="00CA1C6B"/>
    <w:rsid w:val="00CA1E7A"/>
    <w:rsid w:val="00CA35EA"/>
    <w:rsid w:val="00CA3F87"/>
    <w:rsid w:val="00CA42CB"/>
    <w:rsid w:val="00CA4342"/>
    <w:rsid w:val="00CA4662"/>
    <w:rsid w:val="00CA5888"/>
    <w:rsid w:val="00CA5FD0"/>
    <w:rsid w:val="00CA7D4C"/>
    <w:rsid w:val="00CB11C2"/>
    <w:rsid w:val="00CB14FB"/>
    <w:rsid w:val="00CB1C7B"/>
    <w:rsid w:val="00CB22B5"/>
    <w:rsid w:val="00CB25B5"/>
    <w:rsid w:val="00CB2681"/>
    <w:rsid w:val="00CB2FDF"/>
    <w:rsid w:val="00CB5078"/>
    <w:rsid w:val="00CB6248"/>
    <w:rsid w:val="00CB778D"/>
    <w:rsid w:val="00CC0796"/>
    <w:rsid w:val="00CC3786"/>
    <w:rsid w:val="00CC5174"/>
    <w:rsid w:val="00CC539B"/>
    <w:rsid w:val="00CC5988"/>
    <w:rsid w:val="00CC731B"/>
    <w:rsid w:val="00CC7973"/>
    <w:rsid w:val="00CD02DE"/>
    <w:rsid w:val="00CD159A"/>
    <w:rsid w:val="00CD1677"/>
    <w:rsid w:val="00CD2527"/>
    <w:rsid w:val="00CD2987"/>
    <w:rsid w:val="00CD567C"/>
    <w:rsid w:val="00CD600F"/>
    <w:rsid w:val="00CD7FBA"/>
    <w:rsid w:val="00CE18C6"/>
    <w:rsid w:val="00CE3207"/>
    <w:rsid w:val="00CE4615"/>
    <w:rsid w:val="00CE7BB3"/>
    <w:rsid w:val="00CF0501"/>
    <w:rsid w:val="00CF1A77"/>
    <w:rsid w:val="00CF291B"/>
    <w:rsid w:val="00CF316E"/>
    <w:rsid w:val="00CF4425"/>
    <w:rsid w:val="00CF51B1"/>
    <w:rsid w:val="00CF6FD9"/>
    <w:rsid w:val="00CF7554"/>
    <w:rsid w:val="00D00678"/>
    <w:rsid w:val="00D00B05"/>
    <w:rsid w:val="00D01464"/>
    <w:rsid w:val="00D03638"/>
    <w:rsid w:val="00D0458C"/>
    <w:rsid w:val="00D054BC"/>
    <w:rsid w:val="00D05AEF"/>
    <w:rsid w:val="00D05BCD"/>
    <w:rsid w:val="00D12219"/>
    <w:rsid w:val="00D124B5"/>
    <w:rsid w:val="00D124D1"/>
    <w:rsid w:val="00D15A40"/>
    <w:rsid w:val="00D175BA"/>
    <w:rsid w:val="00D178F0"/>
    <w:rsid w:val="00D179E1"/>
    <w:rsid w:val="00D214A3"/>
    <w:rsid w:val="00D22663"/>
    <w:rsid w:val="00D22D33"/>
    <w:rsid w:val="00D2439A"/>
    <w:rsid w:val="00D26798"/>
    <w:rsid w:val="00D272D7"/>
    <w:rsid w:val="00D32356"/>
    <w:rsid w:val="00D34F8B"/>
    <w:rsid w:val="00D36AC8"/>
    <w:rsid w:val="00D37890"/>
    <w:rsid w:val="00D37B0E"/>
    <w:rsid w:val="00D37BA9"/>
    <w:rsid w:val="00D40C5A"/>
    <w:rsid w:val="00D412B8"/>
    <w:rsid w:val="00D41599"/>
    <w:rsid w:val="00D41ABC"/>
    <w:rsid w:val="00D41F49"/>
    <w:rsid w:val="00D41FAD"/>
    <w:rsid w:val="00D458CD"/>
    <w:rsid w:val="00D4788C"/>
    <w:rsid w:val="00D47B7B"/>
    <w:rsid w:val="00D53107"/>
    <w:rsid w:val="00D55640"/>
    <w:rsid w:val="00D56ABF"/>
    <w:rsid w:val="00D56C4C"/>
    <w:rsid w:val="00D56F03"/>
    <w:rsid w:val="00D5786D"/>
    <w:rsid w:val="00D637F5"/>
    <w:rsid w:val="00D64766"/>
    <w:rsid w:val="00D64EC9"/>
    <w:rsid w:val="00D6638C"/>
    <w:rsid w:val="00D673E9"/>
    <w:rsid w:val="00D725BF"/>
    <w:rsid w:val="00D7276B"/>
    <w:rsid w:val="00D72A49"/>
    <w:rsid w:val="00D72AA5"/>
    <w:rsid w:val="00D73085"/>
    <w:rsid w:val="00D738B9"/>
    <w:rsid w:val="00D752EB"/>
    <w:rsid w:val="00D75313"/>
    <w:rsid w:val="00D7562A"/>
    <w:rsid w:val="00D7571B"/>
    <w:rsid w:val="00D76AF7"/>
    <w:rsid w:val="00D803E4"/>
    <w:rsid w:val="00D83870"/>
    <w:rsid w:val="00D83928"/>
    <w:rsid w:val="00D84308"/>
    <w:rsid w:val="00D844A0"/>
    <w:rsid w:val="00D84B07"/>
    <w:rsid w:val="00D908EB"/>
    <w:rsid w:val="00D9229C"/>
    <w:rsid w:val="00D92532"/>
    <w:rsid w:val="00D94740"/>
    <w:rsid w:val="00D96752"/>
    <w:rsid w:val="00D97DF6"/>
    <w:rsid w:val="00DA2164"/>
    <w:rsid w:val="00DA2178"/>
    <w:rsid w:val="00DA26E1"/>
    <w:rsid w:val="00DA355E"/>
    <w:rsid w:val="00DA43A2"/>
    <w:rsid w:val="00DA7EAD"/>
    <w:rsid w:val="00DB0BDA"/>
    <w:rsid w:val="00DB28EA"/>
    <w:rsid w:val="00DB4AEF"/>
    <w:rsid w:val="00DB6F8B"/>
    <w:rsid w:val="00DB7BD1"/>
    <w:rsid w:val="00DB7F47"/>
    <w:rsid w:val="00DC0C5A"/>
    <w:rsid w:val="00DC1750"/>
    <w:rsid w:val="00DC2A02"/>
    <w:rsid w:val="00DC2AF7"/>
    <w:rsid w:val="00DC2C76"/>
    <w:rsid w:val="00DC3608"/>
    <w:rsid w:val="00DC4081"/>
    <w:rsid w:val="00DC4278"/>
    <w:rsid w:val="00DC4C81"/>
    <w:rsid w:val="00DC4FE2"/>
    <w:rsid w:val="00DC554D"/>
    <w:rsid w:val="00DC7544"/>
    <w:rsid w:val="00DD01A4"/>
    <w:rsid w:val="00DD04AB"/>
    <w:rsid w:val="00DD1A36"/>
    <w:rsid w:val="00DD1DE9"/>
    <w:rsid w:val="00DD3B38"/>
    <w:rsid w:val="00DD524C"/>
    <w:rsid w:val="00DD628C"/>
    <w:rsid w:val="00DD67BA"/>
    <w:rsid w:val="00DD6A18"/>
    <w:rsid w:val="00DD7FB3"/>
    <w:rsid w:val="00DE1C64"/>
    <w:rsid w:val="00DE2B9D"/>
    <w:rsid w:val="00DE543C"/>
    <w:rsid w:val="00DE57BA"/>
    <w:rsid w:val="00DE67FC"/>
    <w:rsid w:val="00DE7028"/>
    <w:rsid w:val="00DF1728"/>
    <w:rsid w:val="00DF2336"/>
    <w:rsid w:val="00DF23BD"/>
    <w:rsid w:val="00DF3A46"/>
    <w:rsid w:val="00DF435C"/>
    <w:rsid w:val="00DF47D2"/>
    <w:rsid w:val="00DF49A1"/>
    <w:rsid w:val="00DF4D51"/>
    <w:rsid w:val="00DF4FDF"/>
    <w:rsid w:val="00DF5554"/>
    <w:rsid w:val="00DF5D7B"/>
    <w:rsid w:val="00DF74BA"/>
    <w:rsid w:val="00E004C6"/>
    <w:rsid w:val="00E007C5"/>
    <w:rsid w:val="00E00DEC"/>
    <w:rsid w:val="00E03498"/>
    <w:rsid w:val="00E0376B"/>
    <w:rsid w:val="00E03820"/>
    <w:rsid w:val="00E0474E"/>
    <w:rsid w:val="00E05AF0"/>
    <w:rsid w:val="00E05B13"/>
    <w:rsid w:val="00E05C86"/>
    <w:rsid w:val="00E05EDD"/>
    <w:rsid w:val="00E0726D"/>
    <w:rsid w:val="00E079A4"/>
    <w:rsid w:val="00E07E2C"/>
    <w:rsid w:val="00E1109D"/>
    <w:rsid w:val="00E11F37"/>
    <w:rsid w:val="00E11F3E"/>
    <w:rsid w:val="00E12C65"/>
    <w:rsid w:val="00E14003"/>
    <w:rsid w:val="00E14E1C"/>
    <w:rsid w:val="00E14E37"/>
    <w:rsid w:val="00E15348"/>
    <w:rsid w:val="00E1596B"/>
    <w:rsid w:val="00E15E53"/>
    <w:rsid w:val="00E16632"/>
    <w:rsid w:val="00E202CA"/>
    <w:rsid w:val="00E207B9"/>
    <w:rsid w:val="00E21266"/>
    <w:rsid w:val="00E23A53"/>
    <w:rsid w:val="00E24796"/>
    <w:rsid w:val="00E24D80"/>
    <w:rsid w:val="00E27423"/>
    <w:rsid w:val="00E274CE"/>
    <w:rsid w:val="00E279BF"/>
    <w:rsid w:val="00E30840"/>
    <w:rsid w:val="00E323CD"/>
    <w:rsid w:val="00E3269D"/>
    <w:rsid w:val="00E32D43"/>
    <w:rsid w:val="00E349DB"/>
    <w:rsid w:val="00E35EC3"/>
    <w:rsid w:val="00E3708F"/>
    <w:rsid w:val="00E4079D"/>
    <w:rsid w:val="00E40ACD"/>
    <w:rsid w:val="00E40CF8"/>
    <w:rsid w:val="00E41575"/>
    <w:rsid w:val="00E421A9"/>
    <w:rsid w:val="00E4249D"/>
    <w:rsid w:val="00E43AAA"/>
    <w:rsid w:val="00E43EE0"/>
    <w:rsid w:val="00E44CD5"/>
    <w:rsid w:val="00E45916"/>
    <w:rsid w:val="00E46623"/>
    <w:rsid w:val="00E46B9F"/>
    <w:rsid w:val="00E50A21"/>
    <w:rsid w:val="00E50BD3"/>
    <w:rsid w:val="00E5104A"/>
    <w:rsid w:val="00E52609"/>
    <w:rsid w:val="00E52C10"/>
    <w:rsid w:val="00E55A81"/>
    <w:rsid w:val="00E55AD2"/>
    <w:rsid w:val="00E55F6F"/>
    <w:rsid w:val="00E56D12"/>
    <w:rsid w:val="00E600BE"/>
    <w:rsid w:val="00E601DF"/>
    <w:rsid w:val="00E60908"/>
    <w:rsid w:val="00E617D4"/>
    <w:rsid w:val="00E61E37"/>
    <w:rsid w:val="00E61ED5"/>
    <w:rsid w:val="00E637A4"/>
    <w:rsid w:val="00E66C3F"/>
    <w:rsid w:val="00E70941"/>
    <w:rsid w:val="00E71FB6"/>
    <w:rsid w:val="00E739A6"/>
    <w:rsid w:val="00E73BFE"/>
    <w:rsid w:val="00E73CCF"/>
    <w:rsid w:val="00E753EB"/>
    <w:rsid w:val="00E75860"/>
    <w:rsid w:val="00E808A1"/>
    <w:rsid w:val="00E819F8"/>
    <w:rsid w:val="00E81B01"/>
    <w:rsid w:val="00E83F5A"/>
    <w:rsid w:val="00E85C72"/>
    <w:rsid w:val="00E864C2"/>
    <w:rsid w:val="00E86F48"/>
    <w:rsid w:val="00E87A8F"/>
    <w:rsid w:val="00E87FA8"/>
    <w:rsid w:val="00E924F0"/>
    <w:rsid w:val="00E9275D"/>
    <w:rsid w:val="00E92C0A"/>
    <w:rsid w:val="00E949D7"/>
    <w:rsid w:val="00E951BA"/>
    <w:rsid w:val="00E96929"/>
    <w:rsid w:val="00EA0AFB"/>
    <w:rsid w:val="00EA2E3E"/>
    <w:rsid w:val="00EA3EAF"/>
    <w:rsid w:val="00EA3EF8"/>
    <w:rsid w:val="00EA5325"/>
    <w:rsid w:val="00EA5B0B"/>
    <w:rsid w:val="00EA767E"/>
    <w:rsid w:val="00EB0929"/>
    <w:rsid w:val="00EB14B3"/>
    <w:rsid w:val="00EB2A57"/>
    <w:rsid w:val="00EB41DE"/>
    <w:rsid w:val="00EB6204"/>
    <w:rsid w:val="00EB66CC"/>
    <w:rsid w:val="00EC006F"/>
    <w:rsid w:val="00EC0CF3"/>
    <w:rsid w:val="00EC11A1"/>
    <w:rsid w:val="00EC2E50"/>
    <w:rsid w:val="00EC4DF3"/>
    <w:rsid w:val="00EC6948"/>
    <w:rsid w:val="00EC7043"/>
    <w:rsid w:val="00ED0A0D"/>
    <w:rsid w:val="00ED541D"/>
    <w:rsid w:val="00ED6754"/>
    <w:rsid w:val="00ED6B0B"/>
    <w:rsid w:val="00ED6CB2"/>
    <w:rsid w:val="00ED7191"/>
    <w:rsid w:val="00EE0AE9"/>
    <w:rsid w:val="00EE25C4"/>
    <w:rsid w:val="00EE294E"/>
    <w:rsid w:val="00EE3B9A"/>
    <w:rsid w:val="00EE44FB"/>
    <w:rsid w:val="00EE5529"/>
    <w:rsid w:val="00EE5D66"/>
    <w:rsid w:val="00EE68D6"/>
    <w:rsid w:val="00EE78E1"/>
    <w:rsid w:val="00EF1903"/>
    <w:rsid w:val="00EF2D39"/>
    <w:rsid w:val="00EF331A"/>
    <w:rsid w:val="00EF4613"/>
    <w:rsid w:val="00EF5C3B"/>
    <w:rsid w:val="00EF7B7F"/>
    <w:rsid w:val="00EF7D0B"/>
    <w:rsid w:val="00F003DF"/>
    <w:rsid w:val="00F021EF"/>
    <w:rsid w:val="00F055C1"/>
    <w:rsid w:val="00F06E1D"/>
    <w:rsid w:val="00F10DF2"/>
    <w:rsid w:val="00F12324"/>
    <w:rsid w:val="00F12AEC"/>
    <w:rsid w:val="00F12B45"/>
    <w:rsid w:val="00F12F23"/>
    <w:rsid w:val="00F16704"/>
    <w:rsid w:val="00F17EAE"/>
    <w:rsid w:val="00F22174"/>
    <w:rsid w:val="00F2262B"/>
    <w:rsid w:val="00F23421"/>
    <w:rsid w:val="00F23B85"/>
    <w:rsid w:val="00F25C92"/>
    <w:rsid w:val="00F27E47"/>
    <w:rsid w:val="00F312BB"/>
    <w:rsid w:val="00F323EA"/>
    <w:rsid w:val="00F327E8"/>
    <w:rsid w:val="00F332DF"/>
    <w:rsid w:val="00F33A5E"/>
    <w:rsid w:val="00F33D8B"/>
    <w:rsid w:val="00F341DA"/>
    <w:rsid w:val="00F34B68"/>
    <w:rsid w:val="00F35950"/>
    <w:rsid w:val="00F35BC2"/>
    <w:rsid w:val="00F4327B"/>
    <w:rsid w:val="00F43606"/>
    <w:rsid w:val="00F44365"/>
    <w:rsid w:val="00F4517B"/>
    <w:rsid w:val="00F466C3"/>
    <w:rsid w:val="00F50592"/>
    <w:rsid w:val="00F509F9"/>
    <w:rsid w:val="00F50AE6"/>
    <w:rsid w:val="00F50F40"/>
    <w:rsid w:val="00F512CE"/>
    <w:rsid w:val="00F528C2"/>
    <w:rsid w:val="00F52E26"/>
    <w:rsid w:val="00F56D06"/>
    <w:rsid w:val="00F601CC"/>
    <w:rsid w:val="00F6065B"/>
    <w:rsid w:val="00F619A4"/>
    <w:rsid w:val="00F62441"/>
    <w:rsid w:val="00F63A80"/>
    <w:rsid w:val="00F654DF"/>
    <w:rsid w:val="00F65AFB"/>
    <w:rsid w:val="00F66668"/>
    <w:rsid w:val="00F70F7A"/>
    <w:rsid w:val="00F7215C"/>
    <w:rsid w:val="00F72750"/>
    <w:rsid w:val="00F72B74"/>
    <w:rsid w:val="00F751C6"/>
    <w:rsid w:val="00F75363"/>
    <w:rsid w:val="00F7582D"/>
    <w:rsid w:val="00F7733A"/>
    <w:rsid w:val="00F77706"/>
    <w:rsid w:val="00F80323"/>
    <w:rsid w:val="00F8044F"/>
    <w:rsid w:val="00F816BB"/>
    <w:rsid w:val="00F817C9"/>
    <w:rsid w:val="00F83C40"/>
    <w:rsid w:val="00F8457B"/>
    <w:rsid w:val="00F8488A"/>
    <w:rsid w:val="00F84D76"/>
    <w:rsid w:val="00F863F7"/>
    <w:rsid w:val="00F87D22"/>
    <w:rsid w:val="00F92F65"/>
    <w:rsid w:val="00F959A1"/>
    <w:rsid w:val="00F9631E"/>
    <w:rsid w:val="00F9636F"/>
    <w:rsid w:val="00F97EEF"/>
    <w:rsid w:val="00FA0C94"/>
    <w:rsid w:val="00FA157C"/>
    <w:rsid w:val="00FA2FF6"/>
    <w:rsid w:val="00FA3B8C"/>
    <w:rsid w:val="00FA60A2"/>
    <w:rsid w:val="00FA6551"/>
    <w:rsid w:val="00FA7F12"/>
    <w:rsid w:val="00FB0707"/>
    <w:rsid w:val="00FB20C7"/>
    <w:rsid w:val="00FB23E3"/>
    <w:rsid w:val="00FB5BB7"/>
    <w:rsid w:val="00FB6539"/>
    <w:rsid w:val="00FB69E3"/>
    <w:rsid w:val="00FB6DFC"/>
    <w:rsid w:val="00FB6F63"/>
    <w:rsid w:val="00FB7AAD"/>
    <w:rsid w:val="00FB7C1D"/>
    <w:rsid w:val="00FC0AE8"/>
    <w:rsid w:val="00FC3970"/>
    <w:rsid w:val="00FC3BFE"/>
    <w:rsid w:val="00FC3EB1"/>
    <w:rsid w:val="00FC497E"/>
    <w:rsid w:val="00FC5781"/>
    <w:rsid w:val="00FC665B"/>
    <w:rsid w:val="00FC7DB8"/>
    <w:rsid w:val="00FD210F"/>
    <w:rsid w:val="00FD2752"/>
    <w:rsid w:val="00FD3E34"/>
    <w:rsid w:val="00FD43AD"/>
    <w:rsid w:val="00FD6959"/>
    <w:rsid w:val="00FD6EAD"/>
    <w:rsid w:val="00FD727C"/>
    <w:rsid w:val="00FD73AD"/>
    <w:rsid w:val="00FD7C49"/>
    <w:rsid w:val="00FE0C62"/>
    <w:rsid w:val="00FE0F2E"/>
    <w:rsid w:val="00FE1B88"/>
    <w:rsid w:val="00FE3737"/>
    <w:rsid w:val="00FE3B90"/>
    <w:rsid w:val="00FE68BB"/>
    <w:rsid w:val="00FE7BF6"/>
    <w:rsid w:val="00FF1CE9"/>
    <w:rsid w:val="00FF2AD1"/>
    <w:rsid w:val="00FF3066"/>
    <w:rsid w:val="00FF3918"/>
    <w:rsid w:val="00FF3D00"/>
    <w:rsid w:val="00FF484D"/>
    <w:rsid w:val="00FF4861"/>
    <w:rsid w:val="00FF506D"/>
    <w:rsid w:val="00FF53BD"/>
    <w:rsid w:val="00FF6027"/>
    <w:rsid w:val="00FF6E1E"/>
    <w:rsid w:val="00FF7229"/>
    <w:rsid w:val="00FF77F1"/>
    <w:rsid w:val="00FF78E1"/>
    <w:rsid w:val="0102446B"/>
    <w:rsid w:val="028BD5AE"/>
    <w:rsid w:val="0A2D18AC"/>
    <w:rsid w:val="0C60F4BF"/>
    <w:rsid w:val="190AE478"/>
    <w:rsid w:val="1A63999B"/>
    <w:rsid w:val="1ED29A76"/>
    <w:rsid w:val="252FBC2E"/>
    <w:rsid w:val="25B90864"/>
    <w:rsid w:val="2B378019"/>
    <w:rsid w:val="2BD4CC45"/>
    <w:rsid w:val="2FABBB0E"/>
    <w:rsid w:val="32EB5E42"/>
    <w:rsid w:val="3A5AFDFD"/>
    <w:rsid w:val="3B56ADA4"/>
    <w:rsid w:val="3C2B0FDB"/>
    <w:rsid w:val="4120D9F7"/>
    <w:rsid w:val="42BDC50F"/>
    <w:rsid w:val="44D995A9"/>
    <w:rsid w:val="480010FA"/>
    <w:rsid w:val="49C91658"/>
    <w:rsid w:val="4CF6233F"/>
    <w:rsid w:val="4E9AB62F"/>
    <w:rsid w:val="519D8AB9"/>
    <w:rsid w:val="52E59CDD"/>
    <w:rsid w:val="55B920BC"/>
    <w:rsid w:val="5775460E"/>
    <w:rsid w:val="57B96609"/>
    <w:rsid w:val="587FA7F3"/>
    <w:rsid w:val="5A1CA22F"/>
    <w:rsid w:val="5B29294A"/>
    <w:rsid w:val="62F7C2BB"/>
    <w:rsid w:val="64BB85D2"/>
    <w:rsid w:val="65728156"/>
    <w:rsid w:val="6BB66E8A"/>
    <w:rsid w:val="7975CC68"/>
    <w:rsid w:val="7CF587C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C3419"/>
  <w15:docId w15:val="{6E7DD7F1-2C68-450C-8BDC-F9D5EB6D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5C7"/>
    <w:pPr>
      <w:spacing w:line="276" w:lineRule="auto"/>
      <w:ind w:left="1134"/>
    </w:pPr>
    <w:rPr>
      <w:rFonts w:ascii="Calibri" w:hAnsi="Calibri" w:cs="Calibri"/>
      <w:sz w:val="22"/>
      <w:szCs w:val="22"/>
      <w:lang w:eastAsia="en-US"/>
    </w:rPr>
  </w:style>
  <w:style w:type="paragraph" w:styleId="Heading1">
    <w:name w:val="heading 1"/>
    <w:basedOn w:val="Normal"/>
    <w:next w:val="Normal"/>
    <w:link w:val="Heading1Char"/>
    <w:qFormat/>
    <w:rsid w:val="00B20533"/>
    <w:pPr>
      <w:keepNext/>
      <w:numPr>
        <w:numId w:val="1"/>
      </w:numPr>
      <w:spacing w:before="240" w:after="60"/>
      <w:outlineLvl w:val="0"/>
    </w:pPr>
    <w:rPr>
      <w:b/>
      <w:bCs/>
      <w:kern w:val="32"/>
      <w:sz w:val="32"/>
      <w:szCs w:val="32"/>
    </w:rPr>
  </w:style>
  <w:style w:type="paragraph" w:styleId="Heading2">
    <w:name w:val="heading 2"/>
    <w:basedOn w:val="Normal"/>
    <w:next w:val="Normal"/>
    <w:qFormat/>
    <w:rsid w:val="00A60997"/>
    <w:pPr>
      <w:keepNext/>
      <w:numPr>
        <w:ilvl w:val="1"/>
        <w:numId w:val="1"/>
      </w:numPr>
      <w:spacing w:after="120"/>
      <w:outlineLvl w:val="1"/>
    </w:pPr>
    <w:rPr>
      <w:b/>
      <w:bCs/>
      <w:iCs/>
    </w:rPr>
  </w:style>
  <w:style w:type="paragraph" w:styleId="Heading3">
    <w:name w:val="heading 3"/>
    <w:basedOn w:val="Normal"/>
    <w:next w:val="Normal"/>
    <w:link w:val="Heading3Char"/>
    <w:unhideWhenUsed/>
    <w:qFormat/>
    <w:rsid w:val="008843A6"/>
    <w:pPr>
      <w:keepNext/>
      <w:keepLines/>
      <w:numPr>
        <w:ilvl w:val="2"/>
        <w:numId w:val="1"/>
      </w:numPr>
      <w:spacing w:after="120"/>
      <w:outlineLvl w:val="2"/>
    </w:pPr>
    <w:rPr>
      <w:rFonts w:eastAsiaTheme="majorEastAsia" w:cstheme="majorBidi"/>
      <w:b/>
      <w:bCs/>
      <w:color w:val="000000" w:themeColor="text1"/>
    </w:rPr>
  </w:style>
  <w:style w:type="paragraph" w:styleId="Heading4">
    <w:name w:val="heading 4"/>
    <w:basedOn w:val="Normal"/>
    <w:next w:val="Normal"/>
    <w:link w:val="Heading4Char"/>
    <w:unhideWhenUsed/>
    <w:qFormat/>
    <w:rsid w:val="008843A6"/>
    <w:pPr>
      <w:keepNext/>
      <w:keepLines/>
      <w:numPr>
        <w:ilvl w:val="3"/>
        <w:numId w:val="1"/>
      </w:numPr>
      <w:spacing w:after="120"/>
      <w:ind w:left="2694" w:hanging="851"/>
      <w:outlineLvl w:val="3"/>
    </w:pPr>
    <w:rPr>
      <w:rFonts w:eastAsiaTheme="majorEastAsia" w:cstheme="majorBidi"/>
      <w:b/>
      <w:bCs/>
      <w:iCs/>
    </w:rPr>
  </w:style>
  <w:style w:type="paragraph" w:styleId="Heading5">
    <w:name w:val="heading 5"/>
    <w:basedOn w:val="Normal"/>
    <w:next w:val="Normal"/>
    <w:link w:val="Heading5Char"/>
    <w:semiHidden/>
    <w:unhideWhenUsed/>
    <w:qFormat/>
    <w:rsid w:val="00C46C8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C46C8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C46C8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C46C86"/>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C46C86"/>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C1E73"/>
    <w:rPr>
      <w:szCs w:val="20"/>
    </w:rPr>
  </w:style>
  <w:style w:type="table" w:styleId="TableGrid">
    <w:name w:val="Table Grid"/>
    <w:basedOn w:val="TableNormal"/>
    <w:uiPriority w:val="59"/>
    <w:rsid w:val="00F33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8392C"/>
    <w:pPr>
      <w:tabs>
        <w:tab w:val="center" w:pos="4320"/>
        <w:tab w:val="right" w:pos="8640"/>
      </w:tabs>
    </w:pPr>
  </w:style>
  <w:style w:type="paragraph" w:styleId="Footer">
    <w:name w:val="footer"/>
    <w:basedOn w:val="Normal"/>
    <w:link w:val="FooterChar"/>
    <w:uiPriority w:val="99"/>
    <w:rsid w:val="0038392C"/>
    <w:pPr>
      <w:tabs>
        <w:tab w:val="center" w:pos="4320"/>
        <w:tab w:val="right" w:pos="8640"/>
      </w:tabs>
    </w:pPr>
  </w:style>
  <w:style w:type="character" w:styleId="Hyperlink">
    <w:name w:val="Hyperlink"/>
    <w:basedOn w:val="DefaultParagraphFont"/>
    <w:uiPriority w:val="99"/>
    <w:rsid w:val="00281FD4"/>
    <w:rPr>
      <w:color w:val="0000FF"/>
      <w:u w:val="single"/>
    </w:rPr>
  </w:style>
  <w:style w:type="character" w:customStyle="1" w:styleId="Heading1Char">
    <w:name w:val="Heading 1 Char"/>
    <w:basedOn w:val="DefaultParagraphFont"/>
    <w:link w:val="Heading1"/>
    <w:rsid w:val="00B20533"/>
    <w:rPr>
      <w:rFonts w:ascii="Calibri" w:hAnsi="Calibri" w:cs="Calibri"/>
      <w:b/>
      <w:bCs/>
      <w:kern w:val="32"/>
      <w:sz w:val="32"/>
      <w:szCs w:val="32"/>
      <w:lang w:eastAsia="en-US"/>
    </w:rPr>
  </w:style>
  <w:style w:type="paragraph" w:customStyle="1" w:styleId="BodyTextIndentReNumbering">
    <w:name w:val="Body Text Indent ReNumbering"/>
    <w:basedOn w:val="Normal"/>
    <w:uiPriority w:val="99"/>
    <w:rsid w:val="006F5E03"/>
    <w:pPr>
      <w:tabs>
        <w:tab w:val="num" w:pos="720"/>
        <w:tab w:val="num" w:pos="1276"/>
      </w:tabs>
      <w:spacing w:after="120" w:line="360" w:lineRule="auto"/>
      <w:ind w:left="1276" w:hanging="425"/>
    </w:pPr>
    <w:rPr>
      <w:snapToGrid w:val="0"/>
      <w:szCs w:val="20"/>
    </w:rPr>
  </w:style>
  <w:style w:type="paragraph" w:customStyle="1" w:styleId="BodyText1">
    <w:name w:val="Body Text 1"/>
    <w:basedOn w:val="Normal"/>
    <w:rsid w:val="006F5E03"/>
    <w:pPr>
      <w:tabs>
        <w:tab w:val="num" w:pos="720"/>
      </w:tabs>
      <w:spacing w:before="200" w:line="360" w:lineRule="auto"/>
      <w:ind w:left="1557" w:hanging="705"/>
    </w:pPr>
    <w:rPr>
      <w:szCs w:val="20"/>
    </w:rPr>
  </w:style>
  <w:style w:type="paragraph" w:customStyle="1" w:styleId="BodyTextIndent1">
    <w:name w:val="Body Text Indent1"/>
    <w:basedOn w:val="Normal"/>
    <w:rsid w:val="009E48F7"/>
    <w:pPr>
      <w:spacing w:before="120" w:after="120" w:line="360" w:lineRule="auto"/>
      <w:ind w:left="851"/>
    </w:pPr>
    <w:rPr>
      <w:szCs w:val="20"/>
    </w:rPr>
  </w:style>
  <w:style w:type="paragraph" w:styleId="BalloonText">
    <w:name w:val="Balloon Text"/>
    <w:basedOn w:val="Normal"/>
    <w:semiHidden/>
    <w:rsid w:val="00D5786D"/>
    <w:rPr>
      <w:rFonts w:ascii="Tahoma" w:hAnsi="Tahoma" w:cs="Tahoma"/>
      <w:sz w:val="16"/>
      <w:szCs w:val="16"/>
    </w:rPr>
  </w:style>
  <w:style w:type="paragraph" w:styleId="DocumentMap">
    <w:name w:val="Document Map"/>
    <w:basedOn w:val="Normal"/>
    <w:semiHidden/>
    <w:rsid w:val="00D5786D"/>
    <w:pPr>
      <w:shd w:val="clear" w:color="auto" w:fill="000080"/>
    </w:pPr>
    <w:rPr>
      <w:rFonts w:ascii="Tahoma" w:hAnsi="Tahoma" w:cs="Tahoma"/>
      <w:sz w:val="20"/>
      <w:szCs w:val="20"/>
    </w:rPr>
  </w:style>
  <w:style w:type="paragraph" w:styleId="ListParagraph">
    <w:name w:val="List Paragraph"/>
    <w:basedOn w:val="Normal"/>
    <w:link w:val="ListParagraphChar"/>
    <w:uiPriority w:val="34"/>
    <w:qFormat/>
    <w:rsid w:val="00702B81"/>
    <w:pPr>
      <w:ind w:left="720"/>
      <w:contextualSpacing/>
    </w:pPr>
  </w:style>
  <w:style w:type="paragraph" w:customStyle="1" w:styleId="Default">
    <w:name w:val="Default"/>
    <w:rsid w:val="004738C5"/>
    <w:pPr>
      <w:autoSpaceDE w:val="0"/>
      <w:autoSpaceDN w:val="0"/>
      <w:adjustRightInd w:val="0"/>
    </w:pPr>
    <w:rPr>
      <w:rFonts w:ascii="Arial" w:hAnsi="Arial" w:cs="Arial"/>
      <w:color w:val="000000"/>
      <w:sz w:val="24"/>
      <w:szCs w:val="24"/>
    </w:rPr>
  </w:style>
  <w:style w:type="character" w:customStyle="1" w:styleId="ListParagraphChar">
    <w:name w:val="List Paragraph Char"/>
    <w:basedOn w:val="DefaultParagraphFont"/>
    <w:link w:val="ListParagraph"/>
    <w:uiPriority w:val="34"/>
    <w:rsid w:val="00383218"/>
    <w:rPr>
      <w:sz w:val="24"/>
      <w:szCs w:val="24"/>
      <w:lang w:val="en-US" w:eastAsia="en-US"/>
    </w:rPr>
  </w:style>
  <w:style w:type="character" w:customStyle="1" w:styleId="Heading3Char">
    <w:name w:val="Heading 3 Char"/>
    <w:basedOn w:val="DefaultParagraphFont"/>
    <w:link w:val="Heading3"/>
    <w:rsid w:val="008843A6"/>
    <w:rPr>
      <w:rFonts w:ascii="Calibri" w:eastAsiaTheme="majorEastAsia" w:hAnsi="Calibri" w:cstheme="majorBidi"/>
      <w:b/>
      <w:bCs/>
      <w:color w:val="000000" w:themeColor="text1"/>
      <w:sz w:val="22"/>
      <w:szCs w:val="22"/>
      <w:lang w:eastAsia="en-US"/>
    </w:rPr>
  </w:style>
  <w:style w:type="character" w:customStyle="1" w:styleId="Heading4Char">
    <w:name w:val="Heading 4 Char"/>
    <w:basedOn w:val="DefaultParagraphFont"/>
    <w:link w:val="Heading4"/>
    <w:rsid w:val="008843A6"/>
    <w:rPr>
      <w:rFonts w:ascii="Calibri" w:eastAsiaTheme="majorEastAsia" w:hAnsi="Calibri" w:cstheme="majorBidi"/>
      <w:b/>
      <w:bCs/>
      <w:iCs/>
      <w:sz w:val="22"/>
      <w:szCs w:val="22"/>
      <w:lang w:eastAsia="en-US"/>
    </w:rPr>
  </w:style>
  <w:style w:type="character" w:customStyle="1" w:styleId="Heading5Char">
    <w:name w:val="Heading 5 Char"/>
    <w:basedOn w:val="DefaultParagraphFont"/>
    <w:link w:val="Heading5"/>
    <w:semiHidden/>
    <w:rsid w:val="00C46C86"/>
    <w:rPr>
      <w:rFonts w:asciiTheme="majorHAnsi" w:eastAsiaTheme="majorEastAsia" w:hAnsiTheme="majorHAnsi" w:cstheme="majorBidi"/>
      <w:color w:val="243F60" w:themeColor="accent1" w:themeShade="7F"/>
      <w:sz w:val="22"/>
      <w:szCs w:val="22"/>
      <w:lang w:eastAsia="en-US"/>
    </w:rPr>
  </w:style>
  <w:style w:type="character" w:customStyle="1" w:styleId="Heading6Char">
    <w:name w:val="Heading 6 Char"/>
    <w:basedOn w:val="DefaultParagraphFont"/>
    <w:link w:val="Heading6"/>
    <w:semiHidden/>
    <w:rsid w:val="00C46C86"/>
    <w:rPr>
      <w:rFonts w:asciiTheme="majorHAnsi" w:eastAsiaTheme="majorEastAsia" w:hAnsiTheme="majorHAnsi" w:cstheme="majorBidi"/>
      <w:i/>
      <w:iCs/>
      <w:color w:val="243F60" w:themeColor="accent1" w:themeShade="7F"/>
      <w:sz w:val="22"/>
      <w:szCs w:val="22"/>
      <w:lang w:eastAsia="en-US"/>
    </w:rPr>
  </w:style>
  <w:style w:type="character" w:customStyle="1" w:styleId="Heading7Char">
    <w:name w:val="Heading 7 Char"/>
    <w:basedOn w:val="DefaultParagraphFont"/>
    <w:link w:val="Heading7"/>
    <w:semiHidden/>
    <w:rsid w:val="00C46C86"/>
    <w:rPr>
      <w:rFonts w:asciiTheme="majorHAnsi" w:eastAsiaTheme="majorEastAsia" w:hAnsiTheme="majorHAnsi" w:cstheme="majorBidi"/>
      <w:i/>
      <w:iCs/>
      <w:color w:val="404040" w:themeColor="text1" w:themeTint="BF"/>
      <w:sz w:val="22"/>
      <w:szCs w:val="22"/>
      <w:lang w:eastAsia="en-US"/>
    </w:rPr>
  </w:style>
  <w:style w:type="character" w:customStyle="1" w:styleId="Heading8Char">
    <w:name w:val="Heading 8 Char"/>
    <w:basedOn w:val="DefaultParagraphFont"/>
    <w:link w:val="Heading8"/>
    <w:semiHidden/>
    <w:rsid w:val="00C46C86"/>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semiHidden/>
    <w:rsid w:val="00C46C86"/>
    <w:rPr>
      <w:rFonts w:asciiTheme="majorHAnsi" w:eastAsiaTheme="majorEastAsia" w:hAnsiTheme="majorHAnsi" w:cstheme="majorBidi"/>
      <w:i/>
      <w:iCs/>
      <w:color w:val="404040" w:themeColor="text1" w:themeTint="BF"/>
      <w:lang w:eastAsia="en-US"/>
    </w:rPr>
  </w:style>
  <w:style w:type="paragraph" w:styleId="Subtitle">
    <w:name w:val="Subtitle"/>
    <w:basedOn w:val="Title"/>
    <w:next w:val="Normal"/>
    <w:link w:val="SubtitleChar"/>
    <w:uiPriority w:val="11"/>
    <w:qFormat/>
    <w:rsid w:val="005B2A43"/>
    <w:pPr>
      <w:pBdr>
        <w:bottom w:val="none" w:sz="0" w:space="0" w:color="auto"/>
      </w:pBdr>
      <w:spacing w:before="120" w:after="120"/>
      <w:ind w:right="181"/>
      <w:contextualSpacing w:val="0"/>
      <w:outlineLvl w:val="0"/>
    </w:pPr>
    <w:rPr>
      <w:rFonts w:ascii="Arial" w:eastAsiaTheme="minorHAnsi" w:hAnsi="Arial" w:cs="Arial"/>
      <w:bCs/>
      <w:color w:val="auto"/>
      <w:spacing w:val="0"/>
      <w:kern w:val="0"/>
      <w:sz w:val="22"/>
      <w:szCs w:val="24"/>
    </w:rPr>
  </w:style>
  <w:style w:type="character" w:customStyle="1" w:styleId="SubtitleChar">
    <w:name w:val="Subtitle Char"/>
    <w:basedOn w:val="DefaultParagraphFont"/>
    <w:link w:val="Subtitle"/>
    <w:uiPriority w:val="11"/>
    <w:rsid w:val="005B2A43"/>
    <w:rPr>
      <w:rFonts w:ascii="Arial" w:eastAsiaTheme="minorHAnsi" w:hAnsi="Arial" w:cs="Arial"/>
      <w:bCs/>
      <w:sz w:val="22"/>
      <w:szCs w:val="24"/>
      <w:lang w:val="en-US" w:eastAsia="en-US"/>
    </w:rPr>
  </w:style>
  <w:style w:type="paragraph" w:styleId="Title">
    <w:name w:val="Title"/>
    <w:basedOn w:val="Normal"/>
    <w:next w:val="Normal"/>
    <w:link w:val="TitleChar"/>
    <w:qFormat/>
    <w:rsid w:val="005B2A4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B2A43"/>
    <w:rPr>
      <w:rFonts w:asciiTheme="majorHAnsi" w:eastAsiaTheme="majorEastAsia" w:hAnsiTheme="majorHAnsi" w:cstheme="majorBidi"/>
      <w:color w:val="17365D" w:themeColor="text2" w:themeShade="BF"/>
      <w:spacing w:val="5"/>
      <w:kern w:val="28"/>
      <w:sz w:val="52"/>
      <w:szCs w:val="52"/>
      <w:lang w:val="en-US" w:eastAsia="en-US"/>
    </w:rPr>
  </w:style>
  <w:style w:type="paragraph" w:customStyle="1" w:styleId="IndentedBody">
    <w:name w:val="Indented Body"/>
    <w:basedOn w:val="Normal"/>
    <w:link w:val="IndentedBodyChar"/>
    <w:qFormat/>
    <w:rsid w:val="005E26A0"/>
    <w:pPr>
      <w:spacing w:before="60" w:after="60"/>
      <w:ind w:left="540"/>
    </w:pPr>
  </w:style>
  <w:style w:type="character" w:customStyle="1" w:styleId="IndentedBodyChar">
    <w:name w:val="Indented Body Char"/>
    <w:basedOn w:val="DefaultParagraphFont"/>
    <w:link w:val="IndentedBody"/>
    <w:locked/>
    <w:rsid w:val="005E26A0"/>
    <w:rPr>
      <w:rFonts w:ascii="Calibri" w:hAnsi="Calibri"/>
      <w:sz w:val="22"/>
      <w:szCs w:val="24"/>
      <w:lang w:val="en-US" w:eastAsia="en-US"/>
    </w:rPr>
  </w:style>
  <w:style w:type="paragraph" w:customStyle="1" w:styleId="NormalBulletCustom">
    <w:name w:val="Normal Bullet Custom"/>
    <w:basedOn w:val="ListParagraph"/>
    <w:link w:val="NormalBulletCustomChar"/>
    <w:qFormat/>
    <w:rsid w:val="005E26A0"/>
    <w:pPr>
      <w:spacing w:before="60" w:after="60"/>
      <w:ind w:left="450" w:hanging="450"/>
    </w:pPr>
    <w:rPr>
      <w:rFonts w:ascii="Arial Narrow" w:hAnsi="Arial Narrow"/>
    </w:rPr>
  </w:style>
  <w:style w:type="character" w:customStyle="1" w:styleId="NormalBulletCustomChar">
    <w:name w:val="Normal Bullet Custom Char"/>
    <w:basedOn w:val="ListParagraphChar"/>
    <w:link w:val="NormalBulletCustom"/>
    <w:rsid w:val="005E26A0"/>
    <w:rPr>
      <w:rFonts w:ascii="Arial Narrow" w:hAnsi="Arial Narrow"/>
      <w:sz w:val="22"/>
      <w:szCs w:val="24"/>
      <w:lang w:val="en-US" w:eastAsia="en-US"/>
    </w:rPr>
  </w:style>
  <w:style w:type="character" w:customStyle="1" w:styleId="p41">
    <w:name w:val="p41"/>
    <w:basedOn w:val="DefaultParagraphFont"/>
    <w:rsid w:val="00254A26"/>
    <w:rPr>
      <w:b w:val="0"/>
      <w:bCs w:val="0"/>
      <w:sz w:val="18"/>
      <w:szCs w:val="18"/>
    </w:rPr>
  </w:style>
  <w:style w:type="paragraph" w:styleId="NormalWeb">
    <w:name w:val="Normal (Web)"/>
    <w:basedOn w:val="Normal"/>
    <w:uiPriority w:val="99"/>
    <w:unhideWhenUsed/>
    <w:rsid w:val="00A00AB2"/>
    <w:pPr>
      <w:spacing w:before="100" w:beforeAutospacing="1" w:after="100" w:afterAutospacing="1" w:line="240" w:lineRule="auto"/>
      <w:ind w:left="0"/>
    </w:pPr>
    <w:rPr>
      <w:rFonts w:ascii="Times New Roman" w:eastAsiaTheme="minorEastAsia" w:hAnsi="Times New Roman" w:cs="Times New Roman"/>
      <w:sz w:val="24"/>
      <w:szCs w:val="24"/>
      <w:lang w:eastAsia="en-AU"/>
    </w:rPr>
  </w:style>
  <w:style w:type="character" w:customStyle="1" w:styleId="FooterChar">
    <w:name w:val="Footer Char"/>
    <w:basedOn w:val="DefaultParagraphFont"/>
    <w:link w:val="Footer"/>
    <w:uiPriority w:val="99"/>
    <w:rsid w:val="00DF3A46"/>
    <w:rPr>
      <w:rFonts w:ascii="Calibri" w:hAnsi="Calibri" w:cs="Calibri"/>
      <w:sz w:val="22"/>
      <w:szCs w:val="22"/>
      <w:lang w:eastAsia="en-US"/>
    </w:rPr>
  </w:style>
  <w:style w:type="character" w:customStyle="1" w:styleId="HeaderChar">
    <w:name w:val="Header Char"/>
    <w:basedOn w:val="DefaultParagraphFont"/>
    <w:link w:val="Header"/>
    <w:uiPriority w:val="99"/>
    <w:rsid w:val="00DF3A46"/>
    <w:rPr>
      <w:rFonts w:ascii="Calibri" w:hAnsi="Calibri" w:cs="Calibri"/>
      <w:sz w:val="22"/>
      <w:szCs w:val="22"/>
      <w:lang w:eastAsia="en-US"/>
    </w:rPr>
  </w:style>
  <w:style w:type="character" w:styleId="Emphasis">
    <w:name w:val="Emphasis"/>
    <w:basedOn w:val="DefaultParagraphFont"/>
    <w:qFormat/>
    <w:rsid w:val="00E16632"/>
    <w:rPr>
      <w:i/>
      <w:iCs/>
    </w:rPr>
  </w:style>
  <w:style w:type="character" w:customStyle="1" w:styleId="b17r1">
    <w:name w:val="b17r1"/>
    <w:basedOn w:val="DefaultParagraphFont"/>
    <w:rsid w:val="004959AB"/>
    <w:rPr>
      <w:rFonts w:ascii="Nunito Regular" w:hAnsi="Nunito Regular" w:hint="default"/>
      <w:color w:val="34516D"/>
      <w:sz w:val="26"/>
      <w:szCs w:val="26"/>
    </w:rPr>
  </w:style>
  <w:style w:type="character" w:styleId="CommentReference">
    <w:name w:val="annotation reference"/>
    <w:basedOn w:val="DefaultParagraphFont"/>
    <w:rsid w:val="00C407E5"/>
    <w:rPr>
      <w:sz w:val="16"/>
      <w:szCs w:val="16"/>
    </w:rPr>
  </w:style>
  <w:style w:type="paragraph" w:styleId="CommentText">
    <w:name w:val="annotation text"/>
    <w:basedOn w:val="Normal"/>
    <w:link w:val="CommentTextChar"/>
    <w:rsid w:val="00C407E5"/>
    <w:pPr>
      <w:spacing w:line="240" w:lineRule="auto"/>
    </w:pPr>
    <w:rPr>
      <w:sz w:val="20"/>
      <w:szCs w:val="20"/>
    </w:rPr>
  </w:style>
  <w:style w:type="character" w:customStyle="1" w:styleId="CommentTextChar">
    <w:name w:val="Comment Text Char"/>
    <w:basedOn w:val="DefaultParagraphFont"/>
    <w:link w:val="CommentText"/>
    <w:rsid w:val="00C407E5"/>
    <w:rPr>
      <w:rFonts w:ascii="Calibri" w:hAnsi="Calibri" w:cs="Calibri"/>
      <w:lang w:eastAsia="en-US"/>
    </w:rPr>
  </w:style>
  <w:style w:type="paragraph" w:styleId="CommentSubject">
    <w:name w:val="annotation subject"/>
    <w:basedOn w:val="CommentText"/>
    <w:next w:val="CommentText"/>
    <w:link w:val="CommentSubjectChar"/>
    <w:rsid w:val="00C407E5"/>
    <w:rPr>
      <w:b/>
      <w:bCs/>
    </w:rPr>
  </w:style>
  <w:style w:type="character" w:customStyle="1" w:styleId="CommentSubjectChar">
    <w:name w:val="Comment Subject Char"/>
    <w:basedOn w:val="CommentTextChar"/>
    <w:link w:val="CommentSubject"/>
    <w:rsid w:val="00C407E5"/>
    <w:rPr>
      <w:rFonts w:ascii="Calibri" w:hAnsi="Calibri" w:cs="Calibri"/>
      <w:b/>
      <w:bCs/>
      <w:lang w:eastAsia="en-US"/>
    </w:rPr>
  </w:style>
  <w:style w:type="paragraph" w:styleId="Caption">
    <w:name w:val="caption"/>
    <w:basedOn w:val="Normal"/>
    <w:next w:val="Normal"/>
    <w:unhideWhenUsed/>
    <w:qFormat/>
    <w:rsid w:val="008E3F16"/>
    <w:pPr>
      <w:spacing w:before="120" w:after="200" w:line="240" w:lineRule="auto"/>
      <w:ind w:left="0"/>
    </w:pPr>
    <w:rPr>
      <w:rFonts w:cs="Times New Roman"/>
      <w:b/>
      <w:bCs/>
      <w:i/>
      <w:sz w:val="20"/>
      <w:szCs w:val="18"/>
    </w:rPr>
  </w:style>
  <w:style w:type="character" w:styleId="PlaceholderText">
    <w:name w:val="Placeholder Text"/>
    <w:basedOn w:val="DefaultParagraphFont"/>
    <w:uiPriority w:val="99"/>
    <w:semiHidden/>
    <w:rsid w:val="005C48A2"/>
    <w:rPr>
      <w:color w:val="808080"/>
    </w:rPr>
  </w:style>
  <w:style w:type="paragraph" w:styleId="Revision">
    <w:name w:val="Revision"/>
    <w:hidden/>
    <w:uiPriority w:val="99"/>
    <w:semiHidden/>
    <w:rsid w:val="00EE78E1"/>
    <w:rPr>
      <w:rFonts w:ascii="Calibri" w:hAnsi="Calibri" w:cs="Calibri"/>
      <w:sz w:val="22"/>
      <w:szCs w:val="22"/>
      <w:lang w:eastAsia="en-US"/>
    </w:rPr>
  </w:style>
  <w:style w:type="character" w:styleId="PageNumber">
    <w:name w:val="page number"/>
    <w:basedOn w:val="DefaultParagraphFont"/>
    <w:rsid w:val="00F816BB"/>
  </w:style>
  <w:style w:type="character" w:customStyle="1" w:styleId="BodyTextChar">
    <w:name w:val="Body Text Char"/>
    <w:link w:val="BodyText"/>
    <w:rsid w:val="005A45D1"/>
    <w:rPr>
      <w:rFonts w:ascii="Calibri" w:hAnsi="Calibri" w:cs="Calibri"/>
      <w:sz w:val="22"/>
      <w:lang w:eastAsia="en-US"/>
    </w:rPr>
  </w:style>
  <w:style w:type="paragraph" w:styleId="TOCHeading">
    <w:name w:val="TOC Heading"/>
    <w:basedOn w:val="Heading1"/>
    <w:next w:val="Normal"/>
    <w:uiPriority w:val="39"/>
    <w:unhideWhenUsed/>
    <w:qFormat/>
    <w:rsid w:val="00432306"/>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lang w:val="en-US"/>
    </w:rPr>
  </w:style>
  <w:style w:type="paragraph" w:styleId="TOC1">
    <w:name w:val="toc 1"/>
    <w:basedOn w:val="Normal"/>
    <w:next w:val="Normal"/>
    <w:autoRedefine/>
    <w:uiPriority w:val="39"/>
    <w:unhideWhenUsed/>
    <w:rsid w:val="00432306"/>
    <w:pPr>
      <w:spacing w:after="100"/>
      <w:ind w:left="0"/>
    </w:pPr>
  </w:style>
  <w:style w:type="paragraph" w:styleId="TOC2">
    <w:name w:val="toc 2"/>
    <w:basedOn w:val="Normal"/>
    <w:next w:val="Normal"/>
    <w:autoRedefine/>
    <w:uiPriority w:val="39"/>
    <w:unhideWhenUsed/>
    <w:rsid w:val="00432306"/>
    <w:pPr>
      <w:spacing w:after="100"/>
      <w:ind w:left="220"/>
    </w:pPr>
  </w:style>
  <w:style w:type="paragraph" w:customStyle="1" w:styleId="StyleHeading1After9pt">
    <w:name w:val="Style Heading 1 + After:  9 pt"/>
    <w:basedOn w:val="Heading1"/>
    <w:rsid w:val="00227804"/>
    <w:pPr>
      <w:spacing w:after="180"/>
    </w:pPr>
    <w:rPr>
      <w:rFonts w:cs="Times New Roman"/>
      <w:szCs w:val="20"/>
    </w:rPr>
  </w:style>
  <w:style w:type="character" w:styleId="UnresolvedMention">
    <w:name w:val="Unresolved Mention"/>
    <w:basedOn w:val="DefaultParagraphFont"/>
    <w:uiPriority w:val="99"/>
    <w:semiHidden/>
    <w:unhideWhenUsed/>
    <w:rsid w:val="00CF316E"/>
    <w:rPr>
      <w:color w:val="605E5C"/>
      <w:shd w:val="clear" w:color="auto" w:fill="E1DFDD"/>
    </w:rPr>
  </w:style>
  <w:style w:type="character" w:customStyle="1" w:styleId="markedcontent">
    <w:name w:val="markedcontent"/>
    <w:basedOn w:val="DefaultParagraphFont"/>
    <w:rsid w:val="00D64EC9"/>
  </w:style>
  <w:style w:type="character" w:customStyle="1" w:styleId="ui-provider">
    <w:name w:val="ui-provider"/>
    <w:basedOn w:val="DefaultParagraphFont"/>
    <w:rsid w:val="0069527C"/>
  </w:style>
  <w:style w:type="paragraph" w:customStyle="1" w:styleId="ActOutput">
    <w:name w:val="ActOutput"/>
    <w:basedOn w:val="ListParagraph"/>
    <w:link w:val="ActOutputChar"/>
    <w:qFormat/>
    <w:rsid w:val="00BE121A"/>
    <w:pPr>
      <w:spacing w:line="240" w:lineRule="auto"/>
      <w:ind w:left="0"/>
      <w:contextualSpacing w:val="0"/>
    </w:pPr>
  </w:style>
  <w:style w:type="character" w:customStyle="1" w:styleId="ActOutputChar">
    <w:name w:val="ActOutput Char"/>
    <w:basedOn w:val="DefaultParagraphFont"/>
    <w:link w:val="ActOutput"/>
    <w:rsid w:val="00BE121A"/>
    <w:rPr>
      <w:rFonts w:ascii="Calibri" w:hAnsi="Calibri" w:cs="Calibri"/>
      <w:sz w:val="22"/>
      <w:szCs w:val="22"/>
      <w:lang w:eastAsia="en-US"/>
    </w:rPr>
  </w:style>
  <w:style w:type="character" w:styleId="Mention">
    <w:name w:val="Mention"/>
    <w:basedOn w:val="DefaultParagraphFont"/>
    <w:uiPriority w:val="99"/>
    <w:unhideWhenUsed/>
    <w:rsid w:val="00F7733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7744">
      <w:bodyDiv w:val="1"/>
      <w:marLeft w:val="0"/>
      <w:marRight w:val="0"/>
      <w:marTop w:val="0"/>
      <w:marBottom w:val="0"/>
      <w:divBdr>
        <w:top w:val="none" w:sz="0" w:space="0" w:color="auto"/>
        <w:left w:val="none" w:sz="0" w:space="0" w:color="auto"/>
        <w:bottom w:val="none" w:sz="0" w:space="0" w:color="auto"/>
        <w:right w:val="none" w:sz="0" w:space="0" w:color="auto"/>
      </w:divBdr>
    </w:div>
    <w:div w:id="115491322">
      <w:bodyDiv w:val="1"/>
      <w:marLeft w:val="0"/>
      <w:marRight w:val="0"/>
      <w:marTop w:val="0"/>
      <w:marBottom w:val="0"/>
      <w:divBdr>
        <w:top w:val="none" w:sz="0" w:space="0" w:color="auto"/>
        <w:left w:val="none" w:sz="0" w:space="0" w:color="auto"/>
        <w:bottom w:val="none" w:sz="0" w:space="0" w:color="auto"/>
        <w:right w:val="none" w:sz="0" w:space="0" w:color="auto"/>
      </w:divBdr>
      <w:divsChild>
        <w:div w:id="257645451">
          <w:marLeft w:val="547"/>
          <w:marRight w:val="0"/>
          <w:marTop w:val="0"/>
          <w:marBottom w:val="0"/>
          <w:divBdr>
            <w:top w:val="none" w:sz="0" w:space="0" w:color="auto"/>
            <w:left w:val="none" w:sz="0" w:space="0" w:color="auto"/>
            <w:bottom w:val="none" w:sz="0" w:space="0" w:color="auto"/>
            <w:right w:val="none" w:sz="0" w:space="0" w:color="auto"/>
          </w:divBdr>
        </w:div>
        <w:div w:id="545456458">
          <w:marLeft w:val="547"/>
          <w:marRight w:val="0"/>
          <w:marTop w:val="0"/>
          <w:marBottom w:val="0"/>
          <w:divBdr>
            <w:top w:val="none" w:sz="0" w:space="0" w:color="auto"/>
            <w:left w:val="none" w:sz="0" w:space="0" w:color="auto"/>
            <w:bottom w:val="none" w:sz="0" w:space="0" w:color="auto"/>
            <w:right w:val="none" w:sz="0" w:space="0" w:color="auto"/>
          </w:divBdr>
        </w:div>
        <w:div w:id="1038047982">
          <w:marLeft w:val="547"/>
          <w:marRight w:val="0"/>
          <w:marTop w:val="0"/>
          <w:marBottom w:val="0"/>
          <w:divBdr>
            <w:top w:val="none" w:sz="0" w:space="0" w:color="auto"/>
            <w:left w:val="none" w:sz="0" w:space="0" w:color="auto"/>
            <w:bottom w:val="none" w:sz="0" w:space="0" w:color="auto"/>
            <w:right w:val="none" w:sz="0" w:space="0" w:color="auto"/>
          </w:divBdr>
        </w:div>
        <w:div w:id="1280720390">
          <w:marLeft w:val="547"/>
          <w:marRight w:val="0"/>
          <w:marTop w:val="0"/>
          <w:marBottom w:val="0"/>
          <w:divBdr>
            <w:top w:val="none" w:sz="0" w:space="0" w:color="auto"/>
            <w:left w:val="none" w:sz="0" w:space="0" w:color="auto"/>
            <w:bottom w:val="none" w:sz="0" w:space="0" w:color="auto"/>
            <w:right w:val="none" w:sz="0" w:space="0" w:color="auto"/>
          </w:divBdr>
        </w:div>
        <w:div w:id="1747914188">
          <w:marLeft w:val="547"/>
          <w:marRight w:val="0"/>
          <w:marTop w:val="0"/>
          <w:marBottom w:val="0"/>
          <w:divBdr>
            <w:top w:val="none" w:sz="0" w:space="0" w:color="auto"/>
            <w:left w:val="none" w:sz="0" w:space="0" w:color="auto"/>
            <w:bottom w:val="none" w:sz="0" w:space="0" w:color="auto"/>
            <w:right w:val="none" w:sz="0" w:space="0" w:color="auto"/>
          </w:divBdr>
        </w:div>
      </w:divsChild>
    </w:div>
    <w:div w:id="663751633">
      <w:bodyDiv w:val="1"/>
      <w:marLeft w:val="0"/>
      <w:marRight w:val="0"/>
      <w:marTop w:val="0"/>
      <w:marBottom w:val="0"/>
      <w:divBdr>
        <w:top w:val="none" w:sz="0" w:space="0" w:color="auto"/>
        <w:left w:val="none" w:sz="0" w:space="0" w:color="auto"/>
        <w:bottom w:val="none" w:sz="0" w:space="0" w:color="auto"/>
        <w:right w:val="none" w:sz="0" w:space="0" w:color="auto"/>
      </w:divBdr>
    </w:div>
    <w:div w:id="733772376">
      <w:bodyDiv w:val="1"/>
      <w:marLeft w:val="0"/>
      <w:marRight w:val="0"/>
      <w:marTop w:val="0"/>
      <w:marBottom w:val="0"/>
      <w:divBdr>
        <w:top w:val="none" w:sz="0" w:space="0" w:color="auto"/>
        <w:left w:val="none" w:sz="0" w:space="0" w:color="auto"/>
        <w:bottom w:val="none" w:sz="0" w:space="0" w:color="auto"/>
        <w:right w:val="none" w:sz="0" w:space="0" w:color="auto"/>
      </w:divBdr>
    </w:div>
    <w:div w:id="849217150">
      <w:bodyDiv w:val="1"/>
      <w:marLeft w:val="0"/>
      <w:marRight w:val="0"/>
      <w:marTop w:val="0"/>
      <w:marBottom w:val="0"/>
      <w:divBdr>
        <w:top w:val="none" w:sz="0" w:space="0" w:color="auto"/>
        <w:left w:val="none" w:sz="0" w:space="0" w:color="auto"/>
        <w:bottom w:val="none" w:sz="0" w:space="0" w:color="auto"/>
        <w:right w:val="none" w:sz="0" w:space="0" w:color="auto"/>
      </w:divBdr>
    </w:div>
    <w:div w:id="858616436">
      <w:bodyDiv w:val="1"/>
      <w:marLeft w:val="0"/>
      <w:marRight w:val="0"/>
      <w:marTop w:val="0"/>
      <w:marBottom w:val="0"/>
      <w:divBdr>
        <w:top w:val="none" w:sz="0" w:space="0" w:color="auto"/>
        <w:left w:val="none" w:sz="0" w:space="0" w:color="auto"/>
        <w:bottom w:val="none" w:sz="0" w:space="0" w:color="auto"/>
        <w:right w:val="none" w:sz="0" w:space="0" w:color="auto"/>
      </w:divBdr>
    </w:div>
    <w:div w:id="982001064">
      <w:bodyDiv w:val="1"/>
      <w:marLeft w:val="0"/>
      <w:marRight w:val="0"/>
      <w:marTop w:val="0"/>
      <w:marBottom w:val="0"/>
      <w:divBdr>
        <w:top w:val="none" w:sz="0" w:space="0" w:color="auto"/>
        <w:left w:val="none" w:sz="0" w:space="0" w:color="auto"/>
        <w:bottom w:val="none" w:sz="0" w:space="0" w:color="auto"/>
        <w:right w:val="none" w:sz="0" w:space="0" w:color="auto"/>
      </w:divBdr>
    </w:div>
    <w:div w:id="1000353083">
      <w:bodyDiv w:val="1"/>
      <w:marLeft w:val="0"/>
      <w:marRight w:val="0"/>
      <w:marTop w:val="0"/>
      <w:marBottom w:val="0"/>
      <w:divBdr>
        <w:top w:val="none" w:sz="0" w:space="0" w:color="auto"/>
        <w:left w:val="none" w:sz="0" w:space="0" w:color="auto"/>
        <w:bottom w:val="none" w:sz="0" w:space="0" w:color="auto"/>
        <w:right w:val="none" w:sz="0" w:space="0" w:color="auto"/>
      </w:divBdr>
      <w:divsChild>
        <w:div w:id="246115838">
          <w:marLeft w:val="547"/>
          <w:marRight w:val="0"/>
          <w:marTop w:val="0"/>
          <w:marBottom w:val="0"/>
          <w:divBdr>
            <w:top w:val="none" w:sz="0" w:space="0" w:color="auto"/>
            <w:left w:val="none" w:sz="0" w:space="0" w:color="auto"/>
            <w:bottom w:val="none" w:sz="0" w:space="0" w:color="auto"/>
            <w:right w:val="none" w:sz="0" w:space="0" w:color="auto"/>
          </w:divBdr>
        </w:div>
        <w:div w:id="818039494">
          <w:marLeft w:val="547"/>
          <w:marRight w:val="0"/>
          <w:marTop w:val="0"/>
          <w:marBottom w:val="0"/>
          <w:divBdr>
            <w:top w:val="none" w:sz="0" w:space="0" w:color="auto"/>
            <w:left w:val="none" w:sz="0" w:space="0" w:color="auto"/>
            <w:bottom w:val="none" w:sz="0" w:space="0" w:color="auto"/>
            <w:right w:val="none" w:sz="0" w:space="0" w:color="auto"/>
          </w:divBdr>
        </w:div>
        <w:div w:id="1200630194">
          <w:marLeft w:val="547"/>
          <w:marRight w:val="0"/>
          <w:marTop w:val="0"/>
          <w:marBottom w:val="0"/>
          <w:divBdr>
            <w:top w:val="none" w:sz="0" w:space="0" w:color="auto"/>
            <w:left w:val="none" w:sz="0" w:space="0" w:color="auto"/>
            <w:bottom w:val="none" w:sz="0" w:space="0" w:color="auto"/>
            <w:right w:val="none" w:sz="0" w:space="0" w:color="auto"/>
          </w:divBdr>
        </w:div>
        <w:div w:id="1728259771">
          <w:marLeft w:val="547"/>
          <w:marRight w:val="0"/>
          <w:marTop w:val="0"/>
          <w:marBottom w:val="0"/>
          <w:divBdr>
            <w:top w:val="none" w:sz="0" w:space="0" w:color="auto"/>
            <w:left w:val="none" w:sz="0" w:space="0" w:color="auto"/>
            <w:bottom w:val="none" w:sz="0" w:space="0" w:color="auto"/>
            <w:right w:val="none" w:sz="0" w:space="0" w:color="auto"/>
          </w:divBdr>
        </w:div>
        <w:div w:id="1789660008">
          <w:marLeft w:val="547"/>
          <w:marRight w:val="0"/>
          <w:marTop w:val="0"/>
          <w:marBottom w:val="0"/>
          <w:divBdr>
            <w:top w:val="none" w:sz="0" w:space="0" w:color="auto"/>
            <w:left w:val="none" w:sz="0" w:space="0" w:color="auto"/>
            <w:bottom w:val="none" w:sz="0" w:space="0" w:color="auto"/>
            <w:right w:val="none" w:sz="0" w:space="0" w:color="auto"/>
          </w:divBdr>
        </w:div>
        <w:div w:id="1999572276">
          <w:marLeft w:val="547"/>
          <w:marRight w:val="0"/>
          <w:marTop w:val="0"/>
          <w:marBottom w:val="0"/>
          <w:divBdr>
            <w:top w:val="none" w:sz="0" w:space="0" w:color="auto"/>
            <w:left w:val="none" w:sz="0" w:space="0" w:color="auto"/>
            <w:bottom w:val="none" w:sz="0" w:space="0" w:color="auto"/>
            <w:right w:val="none" w:sz="0" w:space="0" w:color="auto"/>
          </w:divBdr>
        </w:div>
        <w:div w:id="2054763933">
          <w:marLeft w:val="547"/>
          <w:marRight w:val="0"/>
          <w:marTop w:val="0"/>
          <w:marBottom w:val="0"/>
          <w:divBdr>
            <w:top w:val="none" w:sz="0" w:space="0" w:color="auto"/>
            <w:left w:val="none" w:sz="0" w:space="0" w:color="auto"/>
            <w:bottom w:val="none" w:sz="0" w:space="0" w:color="auto"/>
            <w:right w:val="none" w:sz="0" w:space="0" w:color="auto"/>
          </w:divBdr>
        </w:div>
      </w:divsChild>
    </w:div>
    <w:div w:id="1184048772">
      <w:bodyDiv w:val="1"/>
      <w:marLeft w:val="0"/>
      <w:marRight w:val="0"/>
      <w:marTop w:val="0"/>
      <w:marBottom w:val="0"/>
      <w:divBdr>
        <w:top w:val="none" w:sz="0" w:space="0" w:color="auto"/>
        <w:left w:val="none" w:sz="0" w:space="0" w:color="auto"/>
        <w:bottom w:val="none" w:sz="0" w:space="0" w:color="auto"/>
        <w:right w:val="none" w:sz="0" w:space="0" w:color="auto"/>
      </w:divBdr>
    </w:div>
    <w:div w:id="1228807223">
      <w:bodyDiv w:val="1"/>
      <w:marLeft w:val="0"/>
      <w:marRight w:val="0"/>
      <w:marTop w:val="0"/>
      <w:marBottom w:val="0"/>
      <w:divBdr>
        <w:top w:val="none" w:sz="0" w:space="0" w:color="auto"/>
        <w:left w:val="none" w:sz="0" w:space="0" w:color="auto"/>
        <w:bottom w:val="none" w:sz="0" w:space="0" w:color="auto"/>
        <w:right w:val="none" w:sz="0" w:space="0" w:color="auto"/>
      </w:divBdr>
      <w:divsChild>
        <w:div w:id="1884058517">
          <w:marLeft w:val="446"/>
          <w:marRight w:val="0"/>
          <w:marTop w:val="96"/>
          <w:marBottom w:val="0"/>
          <w:divBdr>
            <w:top w:val="none" w:sz="0" w:space="0" w:color="auto"/>
            <w:left w:val="none" w:sz="0" w:space="0" w:color="auto"/>
            <w:bottom w:val="none" w:sz="0" w:space="0" w:color="auto"/>
            <w:right w:val="none" w:sz="0" w:space="0" w:color="auto"/>
          </w:divBdr>
        </w:div>
      </w:divsChild>
    </w:div>
    <w:div w:id="1281645755">
      <w:bodyDiv w:val="1"/>
      <w:marLeft w:val="0"/>
      <w:marRight w:val="0"/>
      <w:marTop w:val="0"/>
      <w:marBottom w:val="0"/>
      <w:divBdr>
        <w:top w:val="none" w:sz="0" w:space="0" w:color="auto"/>
        <w:left w:val="none" w:sz="0" w:space="0" w:color="auto"/>
        <w:bottom w:val="none" w:sz="0" w:space="0" w:color="auto"/>
        <w:right w:val="none" w:sz="0" w:space="0" w:color="auto"/>
      </w:divBdr>
    </w:div>
    <w:div w:id="1299147521">
      <w:bodyDiv w:val="1"/>
      <w:marLeft w:val="0"/>
      <w:marRight w:val="0"/>
      <w:marTop w:val="0"/>
      <w:marBottom w:val="0"/>
      <w:divBdr>
        <w:top w:val="none" w:sz="0" w:space="0" w:color="auto"/>
        <w:left w:val="none" w:sz="0" w:space="0" w:color="auto"/>
        <w:bottom w:val="none" w:sz="0" w:space="0" w:color="auto"/>
        <w:right w:val="none" w:sz="0" w:space="0" w:color="auto"/>
      </w:divBdr>
      <w:divsChild>
        <w:div w:id="1352606257">
          <w:marLeft w:val="547"/>
          <w:marRight w:val="0"/>
          <w:marTop w:val="96"/>
          <w:marBottom w:val="0"/>
          <w:divBdr>
            <w:top w:val="none" w:sz="0" w:space="0" w:color="auto"/>
            <w:left w:val="none" w:sz="0" w:space="0" w:color="auto"/>
            <w:bottom w:val="none" w:sz="0" w:space="0" w:color="auto"/>
            <w:right w:val="none" w:sz="0" w:space="0" w:color="auto"/>
          </w:divBdr>
        </w:div>
      </w:divsChild>
    </w:div>
    <w:div w:id="1478574799">
      <w:bodyDiv w:val="1"/>
      <w:marLeft w:val="0"/>
      <w:marRight w:val="0"/>
      <w:marTop w:val="0"/>
      <w:marBottom w:val="0"/>
      <w:divBdr>
        <w:top w:val="none" w:sz="0" w:space="0" w:color="auto"/>
        <w:left w:val="none" w:sz="0" w:space="0" w:color="auto"/>
        <w:bottom w:val="none" w:sz="0" w:space="0" w:color="auto"/>
        <w:right w:val="none" w:sz="0" w:space="0" w:color="auto"/>
      </w:divBdr>
    </w:div>
    <w:div w:id="1486630646">
      <w:bodyDiv w:val="1"/>
      <w:marLeft w:val="0"/>
      <w:marRight w:val="0"/>
      <w:marTop w:val="0"/>
      <w:marBottom w:val="0"/>
      <w:divBdr>
        <w:top w:val="none" w:sz="0" w:space="0" w:color="auto"/>
        <w:left w:val="none" w:sz="0" w:space="0" w:color="auto"/>
        <w:bottom w:val="none" w:sz="0" w:space="0" w:color="auto"/>
        <w:right w:val="none" w:sz="0" w:space="0" w:color="auto"/>
      </w:divBdr>
    </w:div>
    <w:div w:id="1487890621">
      <w:bodyDiv w:val="1"/>
      <w:marLeft w:val="0"/>
      <w:marRight w:val="0"/>
      <w:marTop w:val="0"/>
      <w:marBottom w:val="0"/>
      <w:divBdr>
        <w:top w:val="none" w:sz="0" w:space="0" w:color="auto"/>
        <w:left w:val="none" w:sz="0" w:space="0" w:color="auto"/>
        <w:bottom w:val="none" w:sz="0" w:space="0" w:color="auto"/>
        <w:right w:val="none" w:sz="0" w:space="0" w:color="auto"/>
      </w:divBdr>
    </w:div>
    <w:div w:id="1527476743">
      <w:bodyDiv w:val="1"/>
      <w:marLeft w:val="0"/>
      <w:marRight w:val="0"/>
      <w:marTop w:val="0"/>
      <w:marBottom w:val="0"/>
      <w:divBdr>
        <w:top w:val="none" w:sz="0" w:space="0" w:color="auto"/>
        <w:left w:val="none" w:sz="0" w:space="0" w:color="auto"/>
        <w:bottom w:val="none" w:sz="0" w:space="0" w:color="auto"/>
        <w:right w:val="none" w:sz="0" w:space="0" w:color="auto"/>
      </w:divBdr>
    </w:div>
    <w:div w:id="1595702855">
      <w:bodyDiv w:val="1"/>
      <w:marLeft w:val="0"/>
      <w:marRight w:val="0"/>
      <w:marTop w:val="0"/>
      <w:marBottom w:val="0"/>
      <w:divBdr>
        <w:top w:val="none" w:sz="0" w:space="0" w:color="auto"/>
        <w:left w:val="none" w:sz="0" w:space="0" w:color="auto"/>
        <w:bottom w:val="none" w:sz="0" w:space="0" w:color="auto"/>
        <w:right w:val="none" w:sz="0" w:space="0" w:color="auto"/>
      </w:divBdr>
    </w:div>
    <w:div w:id="1654866470">
      <w:bodyDiv w:val="1"/>
      <w:marLeft w:val="0"/>
      <w:marRight w:val="0"/>
      <w:marTop w:val="0"/>
      <w:marBottom w:val="0"/>
      <w:divBdr>
        <w:top w:val="none" w:sz="0" w:space="0" w:color="auto"/>
        <w:left w:val="none" w:sz="0" w:space="0" w:color="auto"/>
        <w:bottom w:val="none" w:sz="0" w:space="0" w:color="auto"/>
        <w:right w:val="none" w:sz="0" w:space="0" w:color="auto"/>
      </w:divBdr>
      <w:divsChild>
        <w:div w:id="38433076">
          <w:marLeft w:val="720"/>
          <w:marRight w:val="0"/>
          <w:marTop w:val="86"/>
          <w:marBottom w:val="0"/>
          <w:divBdr>
            <w:top w:val="none" w:sz="0" w:space="0" w:color="auto"/>
            <w:left w:val="none" w:sz="0" w:space="0" w:color="auto"/>
            <w:bottom w:val="none" w:sz="0" w:space="0" w:color="auto"/>
            <w:right w:val="none" w:sz="0" w:space="0" w:color="auto"/>
          </w:divBdr>
        </w:div>
        <w:div w:id="732047195">
          <w:marLeft w:val="720"/>
          <w:marRight w:val="0"/>
          <w:marTop w:val="86"/>
          <w:marBottom w:val="0"/>
          <w:divBdr>
            <w:top w:val="none" w:sz="0" w:space="0" w:color="auto"/>
            <w:left w:val="none" w:sz="0" w:space="0" w:color="auto"/>
            <w:bottom w:val="none" w:sz="0" w:space="0" w:color="auto"/>
            <w:right w:val="none" w:sz="0" w:space="0" w:color="auto"/>
          </w:divBdr>
        </w:div>
        <w:div w:id="861670093">
          <w:marLeft w:val="720"/>
          <w:marRight w:val="0"/>
          <w:marTop w:val="86"/>
          <w:marBottom w:val="0"/>
          <w:divBdr>
            <w:top w:val="none" w:sz="0" w:space="0" w:color="auto"/>
            <w:left w:val="none" w:sz="0" w:space="0" w:color="auto"/>
            <w:bottom w:val="none" w:sz="0" w:space="0" w:color="auto"/>
            <w:right w:val="none" w:sz="0" w:space="0" w:color="auto"/>
          </w:divBdr>
        </w:div>
        <w:div w:id="1774592348">
          <w:marLeft w:val="720"/>
          <w:marRight w:val="0"/>
          <w:marTop w:val="86"/>
          <w:marBottom w:val="0"/>
          <w:divBdr>
            <w:top w:val="none" w:sz="0" w:space="0" w:color="auto"/>
            <w:left w:val="none" w:sz="0" w:space="0" w:color="auto"/>
            <w:bottom w:val="none" w:sz="0" w:space="0" w:color="auto"/>
            <w:right w:val="none" w:sz="0" w:space="0" w:color="auto"/>
          </w:divBdr>
        </w:div>
        <w:div w:id="2084445970">
          <w:marLeft w:val="720"/>
          <w:marRight w:val="0"/>
          <w:marTop w:val="86"/>
          <w:marBottom w:val="0"/>
          <w:divBdr>
            <w:top w:val="none" w:sz="0" w:space="0" w:color="auto"/>
            <w:left w:val="none" w:sz="0" w:space="0" w:color="auto"/>
            <w:bottom w:val="none" w:sz="0" w:space="0" w:color="auto"/>
            <w:right w:val="none" w:sz="0" w:space="0" w:color="auto"/>
          </w:divBdr>
        </w:div>
      </w:divsChild>
    </w:div>
    <w:div w:id="1670475157">
      <w:bodyDiv w:val="1"/>
      <w:marLeft w:val="0"/>
      <w:marRight w:val="0"/>
      <w:marTop w:val="0"/>
      <w:marBottom w:val="0"/>
      <w:divBdr>
        <w:top w:val="none" w:sz="0" w:space="0" w:color="auto"/>
        <w:left w:val="none" w:sz="0" w:space="0" w:color="auto"/>
        <w:bottom w:val="none" w:sz="0" w:space="0" w:color="auto"/>
        <w:right w:val="none" w:sz="0" w:space="0" w:color="auto"/>
      </w:divBdr>
      <w:divsChild>
        <w:div w:id="479350032">
          <w:marLeft w:val="446"/>
          <w:marRight w:val="0"/>
          <w:marTop w:val="96"/>
          <w:marBottom w:val="0"/>
          <w:divBdr>
            <w:top w:val="none" w:sz="0" w:space="0" w:color="auto"/>
            <w:left w:val="none" w:sz="0" w:space="0" w:color="auto"/>
            <w:bottom w:val="none" w:sz="0" w:space="0" w:color="auto"/>
            <w:right w:val="none" w:sz="0" w:space="0" w:color="auto"/>
          </w:divBdr>
        </w:div>
        <w:div w:id="1171943475">
          <w:marLeft w:val="1742"/>
          <w:marRight w:val="0"/>
          <w:marTop w:val="96"/>
          <w:marBottom w:val="0"/>
          <w:divBdr>
            <w:top w:val="none" w:sz="0" w:space="0" w:color="auto"/>
            <w:left w:val="none" w:sz="0" w:space="0" w:color="auto"/>
            <w:bottom w:val="none" w:sz="0" w:space="0" w:color="auto"/>
            <w:right w:val="none" w:sz="0" w:space="0" w:color="auto"/>
          </w:divBdr>
        </w:div>
        <w:div w:id="1318991481">
          <w:marLeft w:val="1742"/>
          <w:marRight w:val="0"/>
          <w:marTop w:val="96"/>
          <w:marBottom w:val="0"/>
          <w:divBdr>
            <w:top w:val="none" w:sz="0" w:space="0" w:color="auto"/>
            <w:left w:val="none" w:sz="0" w:space="0" w:color="auto"/>
            <w:bottom w:val="none" w:sz="0" w:space="0" w:color="auto"/>
            <w:right w:val="none" w:sz="0" w:space="0" w:color="auto"/>
          </w:divBdr>
        </w:div>
        <w:div w:id="1704790469">
          <w:marLeft w:val="1742"/>
          <w:marRight w:val="0"/>
          <w:marTop w:val="96"/>
          <w:marBottom w:val="0"/>
          <w:divBdr>
            <w:top w:val="none" w:sz="0" w:space="0" w:color="auto"/>
            <w:left w:val="none" w:sz="0" w:space="0" w:color="auto"/>
            <w:bottom w:val="none" w:sz="0" w:space="0" w:color="auto"/>
            <w:right w:val="none" w:sz="0" w:space="0" w:color="auto"/>
          </w:divBdr>
        </w:div>
      </w:divsChild>
    </w:div>
    <w:div w:id="1718620808">
      <w:bodyDiv w:val="1"/>
      <w:marLeft w:val="0"/>
      <w:marRight w:val="0"/>
      <w:marTop w:val="0"/>
      <w:marBottom w:val="0"/>
      <w:divBdr>
        <w:top w:val="none" w:sz="0" w:space="0" w:color="auto"/>
        <w:left w:val="none" w:sz="0" w:space="0" w:color="auto"/>
        <w:bottom w:val="none" w:sz="0" w:space="0" w:color="auto"/>
        <w:right w:val="none" w:sz="0" w:space="0" w:color="auto"/>
      </w:divBdr>
      <w:divsChild>
        <w:div w:id="273752800">
          <w:marLeft w:val="547"/>
          <w:marRight w:val="0"/>
          <w:marTop w:val="86"/>
          <w:marBottom w:val="0"/>
          <w:divBdr>
            <w:top w:val="none" w:sz="0" w:space="0" w:color="auto"/>
            <w:left w:val="none" w:sz="0" w:space="0" w:color="auto"/>
            <w:bottom w:val="none" w:sz="0" w:space="0" w:color="auto"/>
            <w:right w:val="none" w:sz="0" w:space="0" w:color="auto"/>
          </w:divBdr>
        </w:div>
        <w:div w:id="449981237">
          <w:marLeft w:val="720"/>
          <w:marRight w:val="0"/>
          <w:marTop w:val="86"/>
          <w:marBottom w:val="0"/>
          <w:divBdr>
            <w:top w:val="none" w:sz="0" w:space="0" w:color="auto"/>
            <w:left w:val="none" w:sz="0" w:space="0" w:color="auto"/>
            <w:bottom w:val="none" w:sz="0" w:space="0" w:color="auto"/>
            <w:right w:val="none" w:sz="0" w:space="0" w:color="auto"/>
          </w:divBdr>
        </w:div>
        <w:div w:id="532158338">
          <w:marLeft w:val="720"/>
          <w:marRight w:val="0"/>
          <w:marTop w:val="86"/>
          <w:marBottom w:val="0"/>
          <w:divBdr>
            <w:top w:val="none" w:sz="0" w:space="0" w:color="auto"/>
            <w:left w:val="none" w:sz="0" w:space="0" w:color="auto"/>
            <w:bottom w:val="none" w:sz="0" w:space="0" w:color="auto"/>
            <w:right w:val="none" w:sz="0" w:space="0" w:color="auto"/>
          </w:divBdr>
        </w:div>
        <w:div w:id="707535988">
          <w:marLeft w:val="1829"/>
          <w:marRight w:val="0"/>
          <w:marTop w:val="86"/>
          <w:marBottom w:val="0"/>
          <w:divBdr>
            <w:top w:val="none" w:sz="0" w:space="0" w:color="auto"/>
            <w:left w:val="none" w:sz="0" w:space="0" w:color="auto"/>
            <w:bottom w:val="none" w:sz="0" w:space="0" w:color="auto"/>
            <w:right w:val="none" w:sz="0" w:space="0" w:color="auto"/>
          </w:divBdr>
        </w:div>
        <w:div w:id="783235638">
          <w:marLeft w:val="720"/>
          <w:marRight w:val="0"/>
          <w:marTop w:val="86"/>
          <w:marBottom w:val="0"/>
          <w:divBdr>
            <w:top w:val="none" w:sz="0" w:space="0" w:color="auto"/>
            <w:left w:val="none" w:sz="0" w:space="0" w:color="auto"/>
            <w:bottom w:val="none" w:sz="0" w:space="0" w:color="auto"/>
            <w:right w:val="none" w:sz="0" w:space="0" w:color="auto"/>
          </w:divBdr>
        </w:div>
        <w:div w:id="1016468667">
          <w:marLeft w:val="547"/>
          <w:marRight w:val="0"/>
          <w:marTop w:val="86"/>
          <w:marBottom w:val="0"/>
          <w:divBdr>
            <w:top w:val="none" w:sz="0" w:space="0" w:color="auto"/>
            <w:left w:val="none" w:sz="0" w:space="0" w:color="auto"/>
            <w:bottom w:val="none" w:sz="0" w:space="0" w:color="auto"/>
            <w:right w:val="none" w:sz="0" w:space="0" w:color="auto"/>
          </w:divBdr>
        </w:div>
        <w:div w:id="1062214081">
          <w:marLeft w:val="720"/>
          <w:marRight w:val="0"/>
          <w:marTop w:val="86"/>
          <w:marBottom w:val="0"/>
          <w:divBdr>
            <w:top w:val="none" w:sz="0" w:space="0" w:color="auto"/>
            <w:left w:val="none" w:sz="0" w:space="0" w:color="auto"/>
            <w:bottom w:val="none" w:sz="0" w:space="0" w:color="auto"/>
            <w:right w:val="none" w:sz="0" w:space="0" w:color="auto"/>
          </w:divBdr>
        </w:div>
        <w:div w:id="1225290309">
          <w:marLeft w:val="720"/>
          <w:marRight w:val="0"/>
          <w:marTop w:val="86"/>
          <w:marBottom w:val="0"/>
          <w:divBdr>
            <w:top w:val="none" w:sz="0" w:space="0" w:color="auto"/>
            <w:left w:val="none" w:sz="0" w:space="0" w:color="auto"/>
            <w:bottom w:val="none" w:sz="0" w:space="0" w:color="auto"/>
            <w:right w:val="none" w:sz="0" w:space="0" w:color="auto"/>
          </w:divBdr>
        </w:div>
        <w:div w:id="1272515180">
          <w:marLeft w:val="1829"/>
          <w:marRight w:val="0"/>
          <w:marTop w:val="86"/>
          <w:marBottom w:val="0"/>
          <w:divBdr>
            <w:top w:val="none" w:sz="0" w:space="0" w:color="auto"/>
            <w:left w:val="none" w:sz="0" w:space="0" w:color="auto"/>
            <w:bottom w:val="none" w:sz="0" w:space="0" w:color="auto"/>
            <w:right w:val="none" w:sz="0" w:space="0" w:color="auto"/>
          </w:divBdr>
        </w:div>
        <w:div w:id="1803768313">
          <w:marLeft w:val="547"/>
          <w:marRight w:val="0"/>
          <w:marTop w:val="86"/>
          <w:marBottom w:val="0"/>
          <w:divBdr>
            <w:top w:val="none" w:sz="0" w:space="0" w:color="auto"/>
            <w:left w:val="none" w:sz="0" w:space="0" w:color="auto"/>
            <w:bottom w:val="none" w:sz="0" w:space="0" w:color="auto"/>
            <w:right w:val="none" w:sz="0" w:space="0" w:color="auto"/>
          </w:divBdr>
        </w:div>
        <w:div w:id="1923222485">
          <w:marLeft w:val="547"/>
          <w:marRight w:val="0"/>
          <w:marTop w:val="86"/>
          <w:marBottom w:val="0"/>
          <w:divBdr>
            <w:top w:val="none" w:sz="0" w:space="0" w:color="auto"/>
            <w:left w:val="none" w:sz="0" w:space="0" w:color="auto"/>
            <w:bottom w:val="none" w:sz="0" w:space="0" w:color="auto"/>
            <w:right w:val="none" w:sz="0" w:space="0" w:color="auto"/>
          </w:divBdr>
        </w:div>
        <w:div w:id="2098669758">
          <w:marLeft w:val="1829"/>
          <w:marRight w:val="0"/>
          <w:marTop w:val="86"/>
          <w:marBottom w:val="0"/>
          <w:divBdr>
            <w:top w:val="none" w:sz="0" w:space="0" w:color="auto"/>
            <w:left w:val="none" w:sz="0" w:space="0" w:color="auto"/>
            <w:bottom w:val="none" w:sz="0" w:space="0" w:color="auto"/>
            <w:right w:val="none" w:sz="0" w:space="0" w:color="auto"/>
          </w:divBdr>
        </w:div>
      </w:divsChild>
    </w:div>
    <w:div w:id="1724407574">
      <w:bodyDiv w:val="1"/>
      <w:marLeft w:val="0"/>
      <w:marRight w:val="0"/>
      <w:marTop w:val="0"/>
      <w:marBottom w:val="0"/>
      <w:divBdr>
        <w:top w:val="none" w:sz="0" w:space="0" w:color="auto"/>
        <w:left w:val="none" w:sz="0" w:space="0" w:color="auto"/>
        <w:bottom w:val="none" w:sz="0" w:space="0" w:color="auto"/>
        <w:right w:val="none" w:sz="0" w:space="0" w:color="auto"/>
      </w:divBdr>
      <w:divsChild>
        <w:div w:id="697389657">
          <w:marLeft w:val="1829"/>
          <w:marRight w:val="0"/>
          <w:marTop w:val="86"/>
          <w:marBottom w:val="0"/>
          <w:divBdr>
            <w:top w:val="none" w:sz="0" w:space="0" w:color="auto"/>
            <w:left w:val="none" w:sz="0" w:space="0" w:color="auto"/>
            <w:bottom w:val="none" w:sz="0" w:space="0" w:color="auto"/>
            <w:right w:val="none" w:sz="0" w:space="0" w:color="auto"/>
          </w:divBdr>
        </w:div>
        <w:div w:id="776683207">
          <w:marLeft w:val="1829"/>
          <w:marRight w:val="0"/>
          <w:marTop w:val="86"/>
          <w:marBottom w:val="0"/>
          <w:divBdr>
            <w:top w:val="none" w:sz="0" w:space="0" w:color="auto"/>
            <w:left w:val="none" w:sz="0" w:space="0" w:color="auto"/>
            <w:bottom w:val="none" w:sz="0" w:space="0" w:color="auto"/>
            <w:right w:val="none" w:sz="0" w:space="0" w:color="auto"/>
          </w:divBdr>
        </w:div>
        <w:div w:id="1853102671">
          <w:marLeft w:val="1829"/>
          <w:marRight w:val="0"/>
          <w:marTop w:val="86"/>
          <w:marBottom w:val="0"/>
          <w:divBdr>
            <w:top w:val="none" w:sz="0" w:space="0" w:color="auto"/>
            <w:left w:val="none" w:sz="0" w:space="0" w:color="auto"/>
            <w:bottom w:val="none" w:sz="0" w:space="0" w:color="auto"/>
            <w:right w:val="none" w:sz="0" w:space="0" w:color="auto"/>
          </w:divBdr>
        </w:div>
        <w:div w:id="1861431128">
          <w:marLeft w:val="547"/>
          <w:marRight w:val="0"/>
          <w:marTop w:val="86"/>
          <w:marBottom w:val="0"/>
          <w:divBdr>
            <w:top w:val="none" w:sz="0" w:space="0" w:color="auto"/>
            <w:left w:val="none" w:sz="0" w:space="0" w:color="auto"/>
            <w:bottom w:val="none" w:sz="0" w:space="0" w:color="auto"/>
            <w:right w:val="none" w:sz="0" w:space="0" w:color="auto"/>
          </w:divBdr>
        </w:div>
      </w:divsChild>
    </w:div>
    <w:div w:id="1888835161">
      <w:bodyDiv w:val="1"/>
      <w:marLeft w:val="0"/>
      <w:marRight w:val="0"/>
      <w:marTop w:val="0"/>
      <w:marBottom w:val="0"/>
      <w:divBdr>
        <w:top w:val="none" w:sz="0" w:space="0" w:color="auto"/>
        <w:left w:val="none" w:sz="0" w:space="0" w:color="auto"/>
        <w:bottom w:val="none" w:sz="0" w:space="0" w:color="auto"/>
        <w:right w:val="none" w:sz="0" w:space="0" w:color="auto"/>
      </w:divBdr>
    </w:div>
    <w:div w:id="1895040988">
      <w:bodyDiv w:val="1"/>
      <w:marLeft w:val="0"/>
      <w:marRight w:val="0"/>
      <w:marTop w:val="0"/>
      <w:marBottom w:val="0"/>
      <w:divBdr>
        <w:top w:val="none" w:sz="0" w:space="0" w:color="auto"/>
        <w:left w:val="none" w:sz="0" w:space="0" w:color="auto"/>
        <w:bottom w:val="none" w:sz="0" w:space="0" w:color="auto"/>
        <w:right w:val="none" w:sz="0" w:space="0" w:color="auto"/>
      </w:divBdr>
      <w:divsChild>
        <w:div w:id="6567329">
          <w:marLeft w:val="0"/>
          <w:marRight w:val="0"/>
          <w:marTop w:val="0"/>
          <w:marBottom w:val="0"/>
          <w:divBdr>
            <w:top w:val="none" w:sz="0" w:space="0" w:color="auto"/>
            <w:left w:val="none" w:sz="0" w:space="0" w:color="auto"/>
            <w:bottom w:val="none" w:sz="0" w:space="0" w:color="auto"/>
            <w:right w:val="none" w:sz="0" w:space="0" w:color="auto"/>
          </w:divBdr>
          <w:divsChild>
            <w:div w:id="2047631824">
              <w:marLeft w:val="0"/>
              <w:marRight w:val="0"/>
              <w:marTop w:val="0"/>
              <w:marBottom w:val="0"/>
              <w:divBdr>
                <w:top w:val="none" w:sz="0" w:space="0" w:color="auto"/>
                <w:left w:val="none" w:sz="0" w:space="0" w:color="auto"/>
                <w:bottom w:val="none" w:sz="0" w:space="0" w:color="auto"/>
                <w:right w:val="none" w:sz="0" w:space="0" w:color="auto"/>
              </w:divBdr>
            </w:div>
          </w:divsChild>
        </w:div>
        <w:div w:id="968513775">
          <w:marLeft w:val="0"/>
          <w:marRight w:val="0"/>
          <w:marTop w:val="0"/>
          <w:marBottom w:val="0"/>
          <w:divBdr>
            <w:top w:val="none" w:sz="0" w:space="0" w:color="auto"/>
            <w:left w:val="none" w:sz="0" w:space="0" w:color="auto"/>
            <w:bottom w:val="none" w:sz="0" w:space="0" w:color="auto"/>
            <w:right w:val="none" w:sz="0" w:space="0" w:color="auto"/>
          </w:divBdr>
        </w:div>
        <w:div w:id="1885097962">
          <w:marLeft w:val="0"/>
          <w:marRight w:val="0"/>
          <w:marTop w:val="0"/>
          <w:marBottom w:val="0"/>
          <w:divBdr>
            <w:top w:val="none" w:sz="0" w:space="0" w:color="auto"/>
            <w:left w:val="none" w:sz="0" w:space="0" w:color="auto"/>
            <w:bottom w:val="none" w:sz="0" w:space="0" w:color="auto"/>
            <w:right w:val="none" w:sz="0" w:space="0" w:color="auto"/>
          </w:divBdr>
        </w:div>
      </w:divsChild>
    </w:div>
    <w:div w:id="2004357361">
      <w:bodyDiv w:val="1"/>
      <w:marLeft w:val="0"/>
      <w:marRight w:val="0"/>
      <w:marTop w:val="0"/>
      <w:marBottom w:val="0"/>
      <w:divBdr>
        <w:top w:val="none" w:sz="0" w:space="0" w:color="auto"/>
        <w:left w:val="none" w:sz="0" w:space="0" w:color="auto"/>
        <w:bottom w:val="none" w:sz="0" w:space="0" w:color="auto"/>
        <w:right w:val="none" w:sz="0" w:space="0" w:color="auto"/>
      </w:divBdr>
      <w:divsChild>
        <w:div w:id="590049362">
          <w:marLeft w:val="547"/>
          <w:marRight w:val="0"/>
          <w:marTop w:val="86"/>
          <w:marBottom w:val="0"/>
          <w:divBdr>
            <w:top w:val="none" w:sz="0" w:space="0" w:color="auto"/>
            <w:left w:val="none" w:sz="0" w:space="0" w:color="auto"/>
            <w:bottom w:val="none" w:sz="0" w:space="0" w:color="auto"/>
            <w:right w:val="none" w:sz="0" w:space="0" w:color="auto"/>
          </w:divBdr>
        </w:div>
        <w:div w:id="1312321380">
          <w:marLeft w:val="547"/>
          <w:marRight w:val="0"/>
          <w:marTop w:val="86"/>
          <w:marBottom w:val="0"/>
          <w:divBdr>
            <w:top w:val="none" w:sz="0" w:space="0" w:color="auto"/>
            <w:left w:val="none" w:sz="0" w:space="0" w:color="auto"/>
            <w:bottom w:val="none" w:sz="0" w:space="0" w:color="auto"/>
            <w:right w:val="none" w:sz="0" w:space="0" w:color="auto"/>
          </w:divBdr>
        </w:div>
        <w:div w:id="1397319927">
          <w:marLeft w:val="547"/>
          <w:marRight w:val="0"/>
          <w:marTop w:val="86"/>
          <w:marBottom w:val="0"/>
          <w:divBdr>
            <w:top w:val="none" w:sz="0" w:space="0" w:color="auto"/>
            <w:left w:val="none" w:sz="0" w:space="0" w:color="auto"/>
            <w:bottom w:val="none" w:sz="0" w:space="0" w:color="auto"/>
            <w:right w:val="none" w:sz="0" w:space="0" w:color="auto"/>
          </w:divBdr>
        </w:div>
        <w:div w:id="1691102878">
          <w:marLeft w:val="547"/>
          <w:marRight w:val="0"/>
          <w:marTop w:val="86"/>
          <w:marBottom w:val="0"/>
          <w:divBdr>
            <w:top w:val="none" w:sz="0" w:space="0" w:color="auto"/>
            <w:left w:val="none" w:sz="0" w:space="0" w:color="auto"/>
            <w:bottom w:val="none" w:sz="0" w:space="0" w:color="auto"/>
            <w:right w:val="none" w:sz="0" w:space="0" w:color="auto"/>
          </w:divBdr>
        </w:div>
      </w:divsChild>
    </w:div>
    <w:div w:id="206656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a@doggydogworld.com.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ran@doggydogworld.com.a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c\Planet%20Innovation\BD%20Assets%20-%20Documents\01%20Estimating%20Template,%20Proposal%20Template,%20Standard%20TOBs,%20&amp;%20NDAs\Proposal%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F8475E20174B96AF1E2AF9CFC81729"/>
        <w:category>
          <w:name w:val="General"/>
          <w:gallery w:val="placeholder"/>
        </w:category>
        <w:types>
          <w:type w:val="bbPlcHdr"/>
        </w:types>
        <w:behaviors>
          <w:behavior w:val="content"/>
        </w:behaviors>
        <w:guid w:val="{5572B73F-08B3-4BCF-AA36-F01F9D3FFE82}"/>
      </w:docPartPr>
      <w:docPartBody>
        <w:p w:rsidR="007F7682" w:rsidRDefault="007F7682">
          <w:pPr>
            <w:pStyle w:val="1CF8475E20174B96AF1E2AF9CFC81729"/>
          </w:pPr>
          <w:r w:rsidRPr="006A7AE0">
            <w:rPr>
              <w:b/>
              <w:sz w:val="40"/>
              <w:szCs w:val="40"/>
            </w:rPr>
            <w:t>[Long Form Client Name, PTY. LTD.]</w:t>
          </w:r>
        </w:p>
      </w:docPartBody>
    </w:docPart>
    <w:docPart>
      <w:docPartPr>
        <w:name w:val="7783CE7A532B499F8773466B6CCF0460"/>
        <w:category>
          <w:name w:val="General"/>
          <w:gallery w:val="placeholder"/>
        </w:category>
        <w:types>
          <w:type w:val="bbPlcHdr"/>
        </w:types>
        <w:behaviors>
          <w:behavior w:val="content"/>
        </w:behaviors>
        <w:guid w:val="{EDFCE16A-D054-443E-A173-0B991E994DE7}"/>
      </w:docPartPr>
      <w:docPartBody>
        <w:p w:rsidR="007F7682" w:rsidRDefault="007F7682">
          <w:pPr>
            <w:pStyle w:val="7783CE7A532B499F8773466B6CCF0460"/>
          </w:pPr>
          <w:r w:rsidRPr="005A0740">
            <w:rPr>
              <w:rStyle w:val="PlaceholderText"/>
              <w:b/>
            </w:rPr>
            <w:t>[Proposal Reference]</w:t>
          </w:r>
        </w:p>
      </w:docPartBody>
    </w:docPart>
    <w:docPart>
      <w:docPartPr>
        <w:name w:val="3EB7B16BBBA94AE4AFF148B0BBF71F07"/>
        <w:category>
          <w:name w:val="General"/>
          <w:gallery w:val="placeholder"/>
        </w:category>
        <w:types>
          <w:type w:val="bbPlcHdr"/>
        </w:types>
        <w:behaviors>
          <w:behavior w:val="content"/>
        </w:behaviors>
        <w:guid w:val="{668CEEBF-B11F-41CE-9B41-DC28A0643E90}"/>
      </w:docPartPr>
      <w:docPartBody>
        <w:p w:rsidR="007F7682" w:rsidRDefault="007F7682">
          <w:pPr>
            <w:pStyle w:val="3EB7B16BBBA94AE4AFF148B0BBF71F07"/>
          </w:pPr>
          <w:r w:rsidRPr="005A0740">
            <w:rPr>
              <w:rStyle w:val="PlaceholderText"/>
              <w:b/>
            </w:rPr>
            <w:t>[Proposal Version]</w:t>
          </w:r>
        </w:p>
      </w:docPartBody>
    </w:docPart>
    <w:docPart>
      <w:docPartPr>
        <w:name w:val="47A2CD8F729B4A1EB6C48DD97BE89E39"/>
        <w:category>
          <w:name w:val="General"/>
          <w:gallery w:val="placeholder"/>
        </w:category>
        <w:types>
          <w:type w:val="bbPlcHdr"/>
        </w:types>
        <w:behaviors>
          <w:behavior w:val="content"/>
        </w:behaviors>
        <w:guid w:val="{0BAEADB2-5487-4C9E-BD9C-E705FFC7EECB}"/>
      </w:docPartPr>
      <w:docPartBody>
        <w:p w:rsidR="007F7682" w:rsidRDefault="00732196" w:rsidP="00732196">
          <w:pPr>
            <w:pStyle w:val="47A2CD8F729B4A1EB6C48DD97BE89E391"/>
          </w:pPr>
          <w:r w:rsidRPr="00815CB1">
            <w:rPr>
              <w:rStyle w:val="PlaceholderText"/>
            </w:rPr>
            <w:t>Click or tap here to enter text.</w:t>
          </w:r>
        </w:p>
      </w:docPartBody>
    </w:docPart>
    <w:docPart>
      <w:docPartPr>
        <w:name w:val="A3DA489B613443AB96392C9CB909AD4A"/>
        <w:category>
          <w:name w:val="General"/>
          <w:gallery w:val="placeholder"/>
        </w:category>
        <w:types>
          <w:type w:val="bbPlcHdr"/>
        </w:types>
        <w:behaviors>
          <w:behavior w:val="content"/>
        </w:behaviors>
        <w:guid w:val="{49A03C98-54E6-4519-8105-CF2F98B2D94C}"/>
      </w:docPartPr>
      <w:docPartBody>
        <w:p w:rsidR="007F7682" w:rsidRDefault="007F7682">
          <w:pPr>
            <w:pStyle w:val="A3DA489B613443AB96392C9CB909AD4A"/>
          </w:pPr>
          <w:r w:rsidRPr="00FF0FAD">
            <w:rPr>
              <w:rStyle w:val="PlaceholderText"/>
            </w:rPr>
            <w:t>[Author]</w:t>
          </w:r>
        </w:p>
      </w:docPartBody>
    </w:docPart>
    <w:docPart>
      <w:docPartPr>
        <w:name w:val="046CD72688624136A79DC5333D43456F"/>
        <w:category>
          <w:name w:val="General"/>
          <w:gallery w:val="placeholder"/>
        </w:category>
        <w:types>
          <w:type w:val="bbPlcHdr"/>
        </w:types>
        <w:behaviors>
          <w:behavior w:val="content"/>
        </w:behaviors>
        <w:guid w:val="{3B67C039-81AC-4606-B444-9D32602A6973}"/>
      </w:docPartPr>
      <w:docPartBody>
        <w:p w:rsidR="007F7682" w:rsidRDefault="007F7682">
          <w:pPr>
            <w:pStyle w:val="046CD72688624136A79DC5333D43456F"/>
          </w:pPr>
          <w:r w:rsidRPr="004F745B">
            <w:rPr>
              <w:rStyle w:val="PlaceholderText"/>
              <w:highlight w:val="green"/>
            </w:rPr>
            <w:t>[Client Name]</w:t>
          </w:r>
        </w:p>
      </w:docPartBody>
    </w:docPart>
    <w:docPart>
      <w:docPartPr>
        <w:name w:val="C06B04CD1D874BA1B65411D0F0D05C1A"/>
        <w:category>
          <w:name w:val="General"/>
          <w:gallery w:val="placeholder"/>
        </w:category>
        <w:types>
          <w:type w:val="bbPlcHdr"/>
        </w:types>
        <w:behaviors>
          <w:behavior w:val="content"/>
        </w:behaviors>
        <w:guid w:val="{FD27FD70-4CB5-4C52-9454-A1D59C604251}"/>
      </w:docPartPr>
      <w:docPartBody>
        <w:p w:rsidR="007F7682" w:rsidRDefault="007F7682">
          <w:pPr>
            <w:pStyle w:val="C06B04CD1D874BA1B65411D0F0D05C1A"/>
          </w:pPr>
          <w:r w:rsidRPr="004F745B">
            <w:rPr>
              <w:rStyle w:val="PlaceholderText"/>
              <w:highlight w:val="green"/>
            </w:rPr>
            <w:t>[Client Name]</w:t>
          </w:r>
        </w:p>
      </w:docPartBody>
    </w:docPart>
    <w:docPart>
      <w:docPartPr>
        <w:name w:val="A75539A7D0CE49BE99391BC66F39D303"/>
        <w:category>
          <w:name w:val="General"/>
          <w:gallery w:val="placeholder"/>
        </w:category>
        <w:types>
          <w:type w:val="bbPlcHdr"/>
        </w:types>
        <w:behaviors>
          <w:behavior w:val="content"/>
        </w:behaviors>
        <w:guid w:val="{5344B1A1-9ED5-4589-8ABA-7CB2713B9521}"/>
      </w:docPartPr>
      <w:docPartBody>
        <w:p w:rsidR="007F7682" w:rsidRDefault="007F7682">
          <w:pPr>
            <w:pStyle w:val="A75539A7D0CE49BE99391BC66F39D303"/>
          </w:pPr>
          <w:r w:rsidRPr="004F745B">
            <w:rPr>
              <w:rStyle w:val="PlaceholderText"/>
              <w:highlight w:val="green"/>
            </w:rPr>
            <w:t>[Client Name]</w:t>
          </w:r>
        </w:p>
      </w:docPartBody>
    </w:docPart>
    <w:docPart>
      <w:docPartPr>
        <w:name w:val="9E31FBE0C48948BD856F5D5668E75EF1"/>
        <w:category>
          <w:name w:val="General"/>
          <w:gallery w:val="placeholder"/>
        </w:category>
        <w:types>
          <w:type w:val="bbPlcHdr"/>
        </w:types>
        <w:behaviors>
          <w:behavior w:val="content"/>
        </w:behaviors>
        <w:guid w:val="{F60661C6-329B-4FB1-981A-F2CC94A06A8E}"/>
      </w:docPartPr>
      <w:docPartBody>
        <w:p w:rsidR="007F7682" w:rsidRDefault="007F7682">
          <w:pPr>
            <w:pStyle w:val="9E31FBE0C48948BD856F5D5668E75EF1"/>
          </w:pPr>
          <w:r w:rsidRPr="004F745B">
            <w:rPr>
              <w:rStyle w:val="PlaceholderText"/>
              <w:highlight w:val="green"/>
            </w:rPr>
            <w:t>[Client Name]</w:t>
          </w:r>
        </w:p>
      </w:docPartBody>
    </w:docPart>
    <w:docPart>
      <w:docPartPr>
        <w:name w:val="5CB2A36CFF22410D92AD4E965D031E9E"/>
        <w:category>
          <w:name w:val="General"/>
          <w:gallery w:val="placeholder"/>
        </w:category>
        <w:types>
          <w:type w:val="bbPlcHdr"/>
        </w:types>
        <w:behaviors>
          <w:behavior w:val="content"/>
        </w:behaviors>
        <w:guid w:val="{89C7A256-2D2B-42CA-8AA7-A2374FBF11AA}"/>
      </w:docPartPr>
      <w:docPartBody>
        <w:p w:rsidR="007F7682" w:rsidRDefault="007F7682">
          <w:pPr>
            <w:pStyle w:val="5CB2A36CFF22410D92AD4E965D031E9E"/>
          </w:pPr>
          <w:r w:rsidRPr="004F745B">
            <w:rPr>
              <w:rStyle w:val="PlaceholderText"/>
              <w:highlight w:val="green"/>
            </w:rPr>
            <w:t>[Client Name]</w:t>
          </w:r>
        </w:p>
      </w:docPartBody>
    </w:docPart>
    <w:docPart>
      <w:docPartPr>
        <w:name w:val="7F085AF24B1D406B83744D7225D9EE01"/>
        <w:category>
          <w:name w:val="General"/>
          <w:gallery w:val="placeholder"/>
        </w:category>
        <w:types>
          <w:type w:val="bbPlcHdr"/>
        </w:types>
        <w:behaviors>
          <w:behavior w:val="content"/>
        </w:behaviors>
        <w:guid w:val="{E8F8FB44-D3D2-4981-B1EA-92F0E73302CB}"/>
      </w:docPartPr>
      <w:docPartBody>
        <w:p w:rsidR="007F7682" w:rsidRDefault="007F7682">
          <w:pPr>
            <w:pStyle w:val="7F085AF24B1D406B83744D7225D9EE01"/>
          </w:pPr>
          <w:r w:rsidRPr="00227804">
            <w:rPr>
              <w:rStyle w:val="PlaceholderText"/>
              <w:b/>
              <w:color w:val="000000" w:themeColor="text1"/>
            </w:rPr>
            <w:t>[Proposal Reference]</w:t>
          </w:r>
        </w:p>
      </w:docPartBody>
    </w:docPart>
    <w:docPart>
      <w:docPartPr>
        <w:name w:val="1998DBEEFD31470B82A860DA9CF9BB0D"/>
        <w:category>
          <w:name w:val="General"/>
          <w:gallery w:val="placeholder"/>
        </w:category>
        <w:types>
          <w:type w:val="bbPlcHdr"/>
        </w:types>
        <w:behaviors>
          <w:behavior w:val="content"/>
        </w:behaviors>
        <w:guid w:val="{2C7F6133-10B8-4EC0-9827-B209E596904A}"/>
      </w:docPartPr>
      <w:docPartBody>
        <w:p w:rsidR="007F7682" w:rsidRDefault="007F7682">
          <w:pPr>
            <w:pStyle w:val="1998DBEEFD31470B82A860DA9CF9BB0D"/>
          </w:pPr>
          <w:r w:rsidRPr="00227804">
            <w:rPr>
              <w:rStyle w:val="PlaceholderText"/>
              <w:b/>
              <w:color w:val="000000" w:themeColor="text1"/>
            </w:rPr>
            <w:t>[Proposal Version]</w:t>
          </w:r>
        </w:p>
      </w:docPartBody>
    </w:docPart>
    <w:docPart>
      <w:docPartPr>
        <w:name w:val="1E577607CD6B40819DBDE27BAB6FCE66"/>
        <w:category>
          <w:name w:val="General"/>
          <w:gallery w:val="placeholder"/>
        </w:category>
        <w:types>
          <w:type w:val="bbPlcHdr"/>
        </w:types>
        <w:behaviors>
          <w:behavior w:val="content"/>
        </w:behaviors>
        <w:guid w:val="{A8F69896-7575-4BA6-8BFC-573BCAA9E27E}"/>
      </w:docPartPr>
      <w:docPartBody>
        <w:p w:rsidR="007F7682" w:rsidRDefault="007F7682">
          <w:pPr>
            <w:pStyle w:val="1E577607CD6B40819DBDE27BAB6FCE66"/>
          </w:pPr>
          <w:r w:rsidRPr="009B31DA">
            <w:t>[Long Form Client Name, PTY. LTD.]</w:t>
          </w:r>
        </w:p>
      </w:docPartBody>
    </w:docPart>
    <w:docPart>
      <w:docPartPr>
        <w:name w:val="1908037A7DB643538497C23221227D92"/>
        <w:category>
          <w:name w:val="General"/>
          <w:gallery w:val="placeholder"/>
        </w:category>
        <w:types>
          <w:type w:val="bbPlcHdr"/>
        </w:types>
        <w:behaviors>
          <w:behavior w:val="content"/>
        </w:behaviors>
        <w:guid w:val="{8C988BD9-B809-48AC-BC5F-B6CA8A8B866C}"/>
      </w:docPartPr>
      <w:docPartBody>
        <w:p w:rsidR="000D475E" w:rsidRDefault="004E1395">
          <w:pPr>
            <w:pStyle w:val="1908037A7DB643538497C23221227D92"/>
          </w:pPr>
          <w:r w:rsidRPr="00815CB1">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Nunito Regular">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82"/>
    <w:rsid w:val="0000465C"/>
    <w:rsid w:val="000356BF"/>
    <w:rsid w:val="000D475E"/>
    <w:rsid w:val="0012290A"/>
    <w:rsid w:val="001C698F"/>
    <w:rsid w:val="00232411"/>
    <w:rsid w:val="0028068F"/>
    <w:rsid w:val="003D1FEC"/>
    <w:rsid w:val="003F17CF"/>
    <w:rsid w:val="00455759"/>
    <w:rsid w:val="004D7EBB"/>
    <w:rsid w:val="004E1395"/>
    <w:rsid w:val="00531B90"/>
    <w:rsid w:val="00574120"/>
    <w:rsid w:val="005D680A"/>
    <w:rsid w:val="006024E8"/>
    <w:rsid w:val="0067740D"/>
    <w:rsid w:val="006B3049"/>
    <w:rsid w:val="00732196"/>
    <w:rsid w:val="00737741"/>
    <w:rsid w:val="007F7682"/>
    <w:rsid w:val="00A17A1D"/>
    <w:rsid w:val="00B12DBA"/>
    <w:rsid w:val="00BA7887"/>
    <w:rsid w:val="00CB3EA8"/>
    <w:rsid w:val="00D90D35"/>
    <w:rsid w:val="00DD628C"/>
    <w:rsid w:val="00E86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BA7643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F8475E20174B96AF1E2AF9CFC81729">
    <w:name w:val="1CF8475E20174B96AF1E2AF9CFC81729"/>
  </w:style>
  <w:style w:type="character" w:styleId="PlaceholderText">
    <w:name w:val="Placeholder Text"/>
    <w:basedOn w:val="DefaultParagraphFont"/>
    <w:uiPriority w:val="99"/>
    <w:semiHidden/>
    <w:rsid w:val="00732196"/>
    <w:rPr>
      <w:color w:val="808080"/>
    </w:rPr>
  </w:style>
  <w:style w:type="paragraph" w:customStyle="1" w:styleId="7783CE7A532B499F8773466B6CCF0460">
    <w:name w:val="7783CE7A532B499F8773466B6CCF0460"/>
  </w:style>
  <w:style w:type="paragraph" w:customStyle="1" w:styleId="3EB7B16BBBA94AE4AFF148B0BBF71F07">
    <w:name w:val="3EB7B16BBBA94AE4AFF148B0BBF71F07"/>
  </w:style>
  <w:style w:type="paragraph" w:customStyle="1" w:styleId="A3DA489B613443AB96392C9CB909AD4A">
    <w:name w:val="A3DA489B613443AB96392C9CB909AD4A"/>
  </w:style>
  <w:style w:type="paragraph" w:customStyle="1" w:styleId="046CD72688624136A79DC5333D43456F">
    <w:name w:val="046CD72688624136A79DC5333D43456F"/>
  </w:style>
  <w:style w:type="paragraph" w:customStyle="1" w:styleId="C06B04CD1D874BA1B65411D0F0D05C1A">
    <w:name w:val="C06B04CD1D874BA1B65411D0F0D05C1A"/>
  </w:style>
  <w:style w:type="paragraph" w:customStyle="1" w:styleId="A75539A7D0CE49BE99391BC66F39D303">
    <w:name w:val="A75539A7D0CE49BE99391BC66F39D303"/>
  </w:style>
  <w:style w:type="paragraph" w:customStyle="1" w:styleId="9E31FBE0C48948BD856F5D5668E75EF1">
    <w:name w:val="9E31FBE0C48948BD856F5D5668E75EF1"/>
  </w:style>
  <w:style w:type="paragraph" w:customStyle="1" w:styleId="5CB2A36CFF22410D92AD4E965D031E9E">
    <w:name w:val="5CB2A36CFF22410D92AD4E965D031E9E"/>
  </w:style>
  <w:style w:type="paragraph" w:customStyle="1" w:styleId="7F085AF24B1D406B83744D7225D9EE01">
    <w:name w:val="7F085AF24B1D406B83744D7225D9EE01"/>
  </w:style>
  <w:style w:type="paragraph" w:customStyle="1" w:styleId="1998DBEEFD31470B82A860DA9CF9BB0D">
    <w:name w:val="1998DBEEFD31470B82A860DA9CF9BB0D"/>
  </w:style>
  <w:style w:type="paragraph" w:customStyle="1" w:styleId="1E577607CD6B40819DBDE27BAB6FCE66">
    <w:name w:val="1E577607CD6B40819DBDE27BAB6FCE66"/>
  </w:style>
  <w:style w:type="paragraph" w:customStyle="1" w:styleId="1908037A7DB643538497C23221227D92">
    <w:name w:val="1908037A7DB643538497C23221227D92"/>
    <w:rPr>
      <w:lang w:val="en-AU" w:eastAsia="en-AU"/>
    </w:rPr>
  </w:style>
  <w:style w:type="paragraph" w:customStyle="1" w:styleId="47A2CD8F729B4A1EB6C48DD97BE89E391">
    <w:name w:val="47A2CD8F729B4A1EB6C48DD97BE89E391"/>
    <w:rsid w:val="00732196"/>
    <w:pPr>
      <w:spacing w:after="0" w:line="276" w:lineRule="auto"/>
      <w:ind w:left="1134"/>
    </w:pPr>
    <w:rPr>
      <w:rFonts w:ascii="Calibri" w:eastAsia="Times New Roman" w:hAnsi="Calibri" w:cs="Calibri"/>
      <w:kern w:val="0"/>
      <w:sz w:val="22"/>
      <w:szCs w:val="22"/>
      <w:lang w:val="en-AU"/>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F52E7FAD9150489A1E3B29B028B65F" ma:contentTypeVersion="" ma:contentTypeDescription="Create a new document." ma:contentTypeScope="" ma:versionID="80542574859fc59dbd25864598006576">
  <xsd:schema xmlns:xsd="http://www.w3.org/2001/XMLSchema" xmlns:xs="http://www.w3.org/2001/XMLSchema" xmlns:p="http://schemas.microsoft.com/office/2006/metadata/properties" xmlns:ns2="ba4d1774-2189-477c-addc-b182fedd5960" xmlns:ns3="2c11467d-1971-424e-b4e5-b82b17fcddb9" targetNamespace="http://schemas.microsoft.com/office/2006/metadata/properties" ma:root="true" ma:fieldsID="8fdfdb4f5a22de142749a69f26d6b770" ns2:_="" ns3:_="">
    <xsd:import namespace="ba4d1774-2189-477c-addc-b182fedd5960"/>
    <xsd:import namespace="2c11467d-1971-424e-b4e5-b82b17fcdd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d1774-2189-477c-addc-b182fedd5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75aada-22a4-4e6c-9de8-026c0a8185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11467d-1971-424e-b4e5-b82b17fcddb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cb23d92-cc9f-4d05-9c68-911a68c9e070}" ma:internalName="TaxCatchAll" ma:showField="CatchAllData" ma:web="2c11467d-1971-424e-b4e5-b82b17fcdd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2c11467d-1971-424e-b4e5-b82b17fcddb9">
      <UserInfo>
        <DisplayName>Dylan Oberhaus</DisplayName>
        <AccountId>170</AccountId>
        <AccountType/>
      </UserInfo>
    </SharedWithUsers>
    <TaxCatchAll xmlns="2c11467d-1971-424e-b4e5-b82b17fcddb9" xsi:nil="true"/>
    <lcf76f155ced4ddcb4097134ff3c332f xmlns="ba4d1774-2189-477c-addc-b182fedd596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AA6E3-FF5A-4EEE-A213-212A737C4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d1774-2189-477c-addc-b182fedd5960"/>
    <ds:schemaRef ds:uri="2c11467d-1971-424e-b4e5-b82b17fcd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635EF-F10B-4C9C-9E14-AA942A6B733F}">
  <ds:schemaRefs>
    <ds:schemaRef ds:uri="http://schemas.microsoft.com/office/2006/metadata/properties"/>
    <ds:schemaRef ds:uri="http://schemas.microsoft.com/office/infopath/2007/PartnerControls"/>
    <ds:schemaRef ds:uri="2c11467d-1971-424e-b4e5-b82b17fcddb9"/>
    <ds:schemaRef ds:uri="ba4d1774-2189-477c-addc-b182fedd5960"/>
  </ds:schemaRefs>
</ds:datastoreItem>
</file>

<file path=customXml/itemProps3.xml><?xml version="1.0" encoding="utf-8"?>
<ds:datastoreItem xmlns:ds="http://schemas.openxmlformats.org/officeDocument/2006/customXml" ds:itemID="{E9ECABB3-9F3E-450D-B611-972AE144EA0B}">
  <ds:schemaRefs>
    <ds:schemaRef ds:uri="http://schemas.microsoft.com/sharepoint/v3/contenttype/forms"/>
  </ds:schemaRefs>
</ds:datastoreItem>
</file>

<file path=customXml/itemProps4.xml><?xml version="1.0" encoding="utf-8"?>
<ds:datastoreItem xmlns:ds="http://schemas.openxmlformats.org/officeDocument/2006/customXml" ds:itemID="{F307CBC4-CC45-469E-900F-A571D6E32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Template.dotx</Template>
  <TotalTime>9</TotalTime>
  <Pages>9</Pages>
  <Words>1815</Words>
  <Characters>10369</Characters>
  <Application>Microsoft Office Word</Application>
  <DocSecurity>0</DocSecurity>
  <Lines>387</Lines>
  <Paragraphs>150</Paragraphs>
  <ScaleCrop>false</ScaleCrop>
  <HeadingPairs>
    <vt:vector size="2" baseType="variant">
      <vt:variant>
        <vt:lpstr>Title</vt:lpstr>
      </vt:variant>
      <vt:variant>
        <vt:i4>1</vt:i4>
      </vt:variant>
    </vt:vector>
  </HeadingPairs>
  <TitlesOfParts>
    <vt:vector size="1" baseType="lpstr">
      <vt:lpstr>26-030203</vt:lpstr>
    </vt:vector>
  </TitlesOfParts>
  <Company>Planet Innovation</Company>
  <LinksUpToDate>false</LinksUpToDate>
  <CharactersWithSpaces>12099</CharactersWithSpaces>
  <SharedDoc>false</SharedDoc>
  <HLinks>
    <vt:vector size="12" baseType="variant">
      <vt:variant>
        <vt:i4>3080238</vt:i4>
      </vt:variant>
      <vt:variant>
        <vt:i4>9</vt:i4>
      </vt:variant>
      <vt:variant>
        <vt:i4>0</vt:i4>
      </vt:variant>
      <vt:variant>
        <vt:i4>5</vt:i4>
      </vt:variant>
      <vt:variant>
        <vt:lpwstr>http://www.planetinnovation.com.au/</vt:lpwstr>
      </vt:variant>
      <vt:variant>
        <vt:lpwstr/>
      </vt:variant>
      <vt:variant>
        <vt:i4>3801096</vt:i4>
      </vt:variant>
      <vt:variant>
        <vt:i4>0</vt:i4>
      </vt:variant>
      <vt:variant>
        <vt:i4>0</vt:i4>
      </vt:variant>
      <vt:variant>
        <vt:i4>5</vt:i4>
      </vt:variant>
      <vt:variant>
        <vt:lpwstr>mailto:mirsaeed.safari@planetinnovation.com.au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26-210203</dc:title>
  <dc:subject>Doggy Dog World</dc:subject>
  <dc:creator>Marco Sebastiani, Tony Panetta</dc:creator>
  <cp:keywords/>
  <dc:description>ADW123</dc:description>
  <cp:lastModifiedBy>Marco Sebastiani</cp:lastModifiedBy>
  <cp:revision>20</cp:revision>
  <cp:lastPrinted>2025-08-05T03:31:00Z</cp:lastPrinted>
  <dcterms:created xsi:type="dcterms:W3CDTF">2026-02-21T07:24:00Z</dcterms:created>
  <dcterms:modified xsi:type="dcterms:W3CDTF">2026-02-21T07:44:00Z</dcterms:modified>
  <cp:category>Doggy dog world Pty Ltd</cp:category>
  <cp:contentStatus>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linkTarget="Version">
    <vt:lpwstr>[Vsion]</vt:lpwstr>
  </property>
  <property fmtid="{D5CDD505-2E9C-101B-9397-08002B2CF9AE}" pid="3" name="_DocHome">
    <vt:i4>-795080166</vt:i4>
  </property>
  <property fmtid="{D5CDD505-2E9C-101B-9397-08002B2CF9AE}" pid="4" name="MediaServiceImageTags">
    <vt:lpwstr/>
  </property>
  <property fmtid="{D5CDD505-2E9C-101B-9397-08002B2CF9AE}" pid="5" name="Order">
    <vt:r8>143400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ContentTypeId">
    <vt:lpwstr>0x01010056F52E7FAD9150489A1E3B29B028B65F</vt:lpwstr>
  </property>
</Properties>
</file>